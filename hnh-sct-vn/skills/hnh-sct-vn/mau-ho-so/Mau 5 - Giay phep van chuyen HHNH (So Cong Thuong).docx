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91" w:type="pct"/>
        <w:tblLook w:val="01E0" w:firstRow="1" w:lastRow="1" w:firstColumn="1" w:lastColumn="1" w:noHBand="0" w:noVBand="0"/>
      </w:tblPr>
      <w:tblGrid>
        <w:gridCol w:w="3120"/>
        <w:gridCol w:w="6660"/>
      </w:tblGrid>
      <w:tr w:rsidR="00CA6CE3" w:rsidRPr="00BD4B33" w14:paraId="725CC270" w14:textId="77777777" w:rsidTr="00184E88">
        <w:trPr>
          <w:trHeight w:val="274"/>
        </w:trPr>
        <w:tc>
          <w:tcPr>
            <w:tcW w:w="1595" w:type="pct"/>
            <w:hideMark/>
          </w:tcPr>
          <w:p w14:paraId="09EF19CF" w14:textId="7E2EF8E4" w:rsidR="00CA6CE3" w:rsidRPr="00BD4B33" w:rsidRDefault="00CA6CE3" w:rsidP="00A17D2E">
            <w:pPr>
              <w:jc w:val="center"/>
              <w:rPr>
                <w:rFonts w:ascii="Times New Roman" w:hAnsi="Times New Roman" w:eastAsia="Times New Roman" w:cs="Times New Roman"/>
                <w:bCs/>
                <w:i/>
                <w:szCs w:val="28"/>
              </w:rPr>
            </w:pPr>
            <w:r w:rsidRPr="00CA6CE3">
              <w:rPr>
                <w:rFonts w:ascii="Times New Roman" w:hAnsi="Times New Roman" w:eastAsia="Times New Roman" w:cs="Times New Roman"/>
                <w:sz w:val="26"/>
                <w:szCs w:val="28"/>
              </w:rPr>
              <w:t>UBND TỈNH LÀO CAI</w:t>
            </w:r>
          </w:p>
        </w:tc>
        <w:tc>
          <w:tcPr>
            <w:tcW w:w="3405" w:type="pct"/>
            <w:hideMark/>
          </w:tcPr>
          <w:p w14:paraId="34BDD9E4" w14:textId="77777777" w:rsidR="00CA6CE3" w:rsidRPr="00CA6CE3" w:rsidRDefault="00CA6CE3" w:rsidP="00A17D2E">
            <w:pPr>
              <w:jc w:val="center"/>
              <w:rPr>
                <w:rFonts w:ascii="Times New Roman" w:hAnsi="Times New Roman" w:eastAsia="Times New Roman" w:cs="Times New Roman"/>
                <w:b/>
                <w:bCs/>
                <w:spacing w:val="2"/>
                <w:sz w:val="26"/>
                <w:szCs w:val="28"/>
              </w:rPr>
            </w:pPr>
            <w:r w:rsidRPr="00CA6CE3">
              <w:rPr>
                <w:rFonts w:ascii="Times New Roman" w:hAnsi="Times New Roman" w:eastAsia="Times New Roman" w:cs="Times New Roman"/>
                <w:b/>
                <w:bCs/>
                <w:spacing w:val="2"/>
                <w:sz w:val="26"/>
                <w:szCs w:val="28"/>
              </w:rPr>
              <w:t>CỘNG HÒA XÃ HỘI CHỦ NGHĨA VIỆT NAM</w:t>
            </w:r>
          </w:p>
        </w:tc>
      </w:tr>
      <w:tr w:rsidR="00CA6CE3" w:rsidRPr="00BD4B33" w14:paraId="65D3E3C9" w14:textId="77777777" w:rsidTr="00184E88">
        <w:trPr>
          <w:trHeight w:val="504"/>
        </w:trPr>
        <w:tc>
          <w:tcPr>
            <w:tcW w:w="1595" w:type="pct"/>
            <w:hideMark/>
          </w:tcPr>
          <w:p w14:paraId="61BF7907" w14:textId="5579DEA5" w:rsidR="00CA6CE3" w:rsidRPr="00BD4B33" w:rsidRDefault="00CA6CE3" w:rsidP="00A17D2E">
            <w:pPr>
              <w:jc w:val="center"/>
              <w:rPr>
                <w:rFonts w:ascii="Times New Roman" w:hAnsi="Times New Roman" w:eastAsia="Times New Roman" w:cs="Times New Roman"/>
                <w:b/>
                <w:bCs/>
                <w:spacing w:val="-20"/>
                <w:sz w:val="26"/>
                <w:szCs w:val="28"/>
              </w:rPr>
            </w:pPr>
            <w:r w:rsidRPr="00CA6CE3">
              <w:rPr>
                <w:rFonts w:ascii="Times New Roman" w:hAnsi="Times New Roman" w:eastAsia="Times New Roman" w:cs="Times New Roman"/>
                <w:noProof/>
                <w:szCs w:val="22"/>
              </w:rPr>
              <mc:AlternateContent>
                <mc:Choice Requires="wps">
                  <w:drawing>
                    <wp:anchor distT="4294967294" distB="4294967294" distL="114300" distR="114300" simplePos="0" relativeHeight="251672576" behindDoc="0" locked="0" layoutInCell="1" allowOverlap="1" wp14:anchorId="633649F3" wp14:editId="1BD3D47F">
                      <wp:simplePos x="0" y="0"/>
                      <wp:positionH relativeFrom="column">
                        <wp:posOffset>693420</wp:posOffset>
                      </wp:positionH>
                      <wp:positionV relativeFrom="paragraph">
                        <wp:posOffset>224790</wp:posOffset>
                      </wp:positionV>
                      <wp:extent cx="888366"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F826C"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6pt,17.7pt" to="124.5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"/>
                  </w:pict>
                </mc:Fallback>
              </mc:AlternateContent>
            </w:r>
            <w:r w:rsidRPr="00CA6CE3">
              <w:rPr>
                <w:rFonts w:ascii="Times New Roman" w:hAnsi="Times New Roman" w:eastAsia="Times New Roman" w:cs="Times New Roman"/>
                <w:b/>
                <w:bCs/>
                <w:szCs w:val="34"/>
              </w:rPr>
              <w:t>SỞ CÔNG THƯƠNG</w:t>
            </w:r>
          </w:p>
        </w:tc>
        <w:tc>
          <w:tcPr>
            <w:tcW w:w="3405" w:type="pct"/>
            <w:hideMark/>
          </w:tcPr>
          <w:p w14:paraId="0992F529" w14:textId="77777777" w:rsidR="00CA6CE3" w:rsidRPr="00CA6CE3" w:rsidRDefault="00CA6CE3" w:rsidP="00A17D2E">
            <w:pPr>
              <w:jc w:val="center"/>
              <w:rPr>
                <w:rFonts w:ascii="Times New Roman" w:hAnsi="Times New Roman" w:eastAsia="Times New Roman" w:cs="Times New Roman"/>
                <w:b/>
                <w:bCs/>
                <w:spacing w:val="2"/>
                <w:szCs w:val="28"/>
              </w:rPr>
            </w:pPr>
            <w:r w:rsidRPr="00CA6CE3">
              <w:rPr>
                <w:rFonts w:ascii="Times New Roman" w:hAnsi="Times New Roman" w:eastAsia="Times New Roman" w:cs="Times New Roman"/>
                <w:noProof/>
                <w:spacing w:val="2"/>
              </w:rPr>
              <mc:AlternateContent>
                <mc:Choice Requires="wps">
                  <w:drawing>
                    <wp:anchor distT="4294967294" distB="4294967294" distL="114300" distR="114300" simplePos="0" relativeHeight="251671552" behindDoc="0" locked="0" layoutInCell="1" allowOverlap="1" wp14:anchorId="3C683783" wp14:editId="55E9E0A7">
                      <wp:simplePos x="0" y="0"/>
                      <wp:positionH relativeFrom="column">
                        <wp:posOffset>1449070</wp:posOffset>
                      </wp:positionH>
                      <wp:positionV relativeFrom="paragraph">
                        <wp:posOffset>218440</wp:posOffset>
                      </wp:positionV>
                      <wp:extent cx="13430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43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227B6" id="Straight Connector 3"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4.1pt,17.2pt" to="219.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"/>
                  </w:pict>
                </mc:Fallback>
              </mc:AlternateContent>
            </w:r>
            <w:r w:rsidRPr="00CA6CE3">
              <w:rPr>
                <w:rFonts w:ascii="Times New Roman" w:hAnsi="Times New Roman" w:eastAsia="Times New Roman" w:cs="Times New Roman"/>
                <w:b/>
                <w:bCs/>
                <w:spacing w:val="2"/>
                <w:szCs w:val="28"/>
              </w:rPr>
              <w:t>Độc lập - Tự do - Hạnh phúc</w:t>
            </w:r>
          </w:p>
        </w:tc>
      </w:tr>
      <w:tr w:rsidR="00CA6CE3" w:rsidRPr="00BD4B33" w14:paraId="5B72EE8C" w14:textId="77777777" w:rsidTr="00184E88">
        <w:tc>
          <w:tcPr>
            <w:tcW w:w="1595" w:type="pct"/>
            <w:hideMark/>
          </w:tcPr>
          <w:p w14:paraId="19C1DA45" w14:textId="520CC6DA" w:rsidR="00CA6CE3" w:rsidRPr="00BD4B33" w:rsidRDefault="00CA6CE3" w:rsidP="00A17D2E">
            <w:pPr>
              <w:jc w:val="center"/>
              <w:rPr>
                <w:rFonts w:ascii="Times New Roman" w:hAnsi="Times New Roman" w:eastAsia="Times New Roman" w:cs="Times New Roman"/>
                <w:b/>
                <w:bCs/>
                <w:spacing w:val="-20"/>
                <w:sz w:val="26"/>
                <w:szCs w:val="28"/>
              </w:rPr>
            </w:pPr>
            <w:r w:rsidRPr="00BD4B33">
              <w:rPr>
                <w:rFonts w:ascii="Times New Roman" w:hAnsi="Times New Roman" w:eastAsia="Times New Roman" w:cs="Times New Roman"/>
                <w:bCs/>
                <w:szCs w:val="28"/>
              </w:rPr>
              <w:t>Số:</w:t>
            </w:r>
            <w:r w:rsidRPr="00BD4B33">
              <w:rPr>
                <w:rFonts w:ascii="Times New Roman" w:hAnsi="Times New Roman" w:eastAsia="Times New Roman" w:cs="Times New Roman"/>
                <w:b/>
                <w:szCs w:val="28"/>
              </w:rPr>
              <w:t xml:space="preserve">         </w:t>
            </w:r>
            <w:r w:rsidRPr="00BD4B33">
              <w:rPr>
                <w:rFonts w:ascii="Times New Roman" w:hAnsi="Times New Roman" w:eastAsia="Times New Roman" w:cs="Times New Roman"/>
                <w:b/>
                <w:bCs/>
                <w:szCs w:val="28"/>
              </w:rPr>
              <w:t>/</w:t>
            </w:r>
            <w:r w:rsidRPr="00BD4B33">
              <w:rPr>
                <w:rFonts w:ascii="Times New Roman" w:hAnsi="Times New Roman" w:eastAsia="Times New Roman" w:cs="Times New Roman"/>
                <w:bCs/>
                <w:szCs w:val="28"/>
              </w:rPr>
              <w:t>GP - SCT</w:t>
            </w:r>
          </w:p>
        </w:tc>
        <w:tc>
          <w:tcPr>
            <w:tcW w:w="3405" w:type="pct"/>
          </w:tcPr>
          <w:p w14:paraId="3CDF3EA4" w14:textId="77777777" w:rsidR="00CA6CE3" w:rsidRPr="00BD4B33" w:rsidRDefault="00CA6CE3" w:rsidP="00A17D2E">
            <w:pPr>
              <w:jc w:val="center"/>
              <w:rPr>
                <w:rFonts w:ascii="Times New Roman" w:hAnsi="Times New Roman" w:eastAsia="Times New Roman" w:cs="Times New Roman"/>
                <w:b/>
                <w:bCs/>
                <w:spacing w:val="-20"/>
                <w:sz w:val="26"/>
                <w:szCs w:val="28"/>
              </w:rPr>
            </w:pPr>
          </w:p>
        </w:tc>
      </w:tr>
    </w:tbl>
    <w:p w14:paraId="27A9F94D" w14:textId="77777777" w:rsidR="00C75ED0" w:rsidRPr="00BD4B33" w:rsidRDefault="00C75ED0" w:rsidP="008629AB">
      <w:pPr>
        <w:widowControl w:val="0"/>
        <w:ind w:left="57" w:hanging="57"/>
        <w:jc w:val="center"/>
        <w:rPr>
          <w:rFonts w:ascii="Times New Roman" w:hAnsi="Times New Roman" w:eastAsia="Times New Roman" w:cs="Times New Roman"/>
          <w:b/>
          <w:szCs w:val="28"/>
        </w:rPr>
      </w:pPr>
    </w:p>
    <w:p w14:paraId="27ADED90" w14:textId="32F2CCDD" w:rsidR="008F19A8" w:rsidRPr="00BD4B33" w:rsidRDefault="008F19A8" w:rsidP="008629AB">
      <w:pPr>
        <w:widowControl w:val="0"/>
        <w:ind w:left="57" w:hanging="57"/>
        <w:jc w:val="center"/>
        <w:rPr>
          <w:rFonts w:ascii="Times New Roman" w:hAnsi="Times New Roman" w:eastAsia="Times New Roman" w:cs="Times New Roman"/>
          <w:b/>
          <w:szCs w:val="28"/>
        </w:rPr>
      </w:pPr>
      <w:r w:rsidRPr="00BD4B33">
        <w:rPr>
          <w:rFonts w:ascii="Times New Roman" w:hAnsi="Times New Roman" w:eastAsia="Times New Roman" w:cs="Times New Roman"/>
          <w:b/>
          <w:szCs w:val="28"/>
        </w:rPr>
        <w:t xml:space="preserve">GIẤY PHÉP </w:t>
      </w:r>
    </w:p>
    <w:p w14:paraId="7FB195AE" w14:textId="35C6D389" w:rsidR="008F19A8" w:rsidRPr="00BD4B33" w:rsidRDefault="008F19A8" w:rsidP="0034236C">
      <w:pPr>
        <w:widowControl w:val="0"/>
        <w:ind w:left="57" w:hanging="57"/>
        <w:jc w:val="center"/>
        <w:rPr>
          <w:rFonts w:ascii="Times New Roman" w:hAnsi="Times New Roman" w:eastAsia="Times New Roman" w:cs="Times New Roman"/>
          <w:b/>
          <w:szCs w:val="28"/>
        </w:rPr>
      </w:pPr>
      <w:r w:rsidRPr="00BD4B33">
        <w:rPr>
          <w:rFonts w:ascii="Times New Roman" w:hAnsi="Times New Roman" w:eastAsia="Times New Roman" w:cs="Times New Roman"/>
          <w:b/>
          <w:szCs w:val="28"/>
        </w:rPr>
        <w:t>VẬN CHUYỂN HÀNG HÓA NGUY HIỂM</w:t>
      </w:r>
    </w:p>
    <w:p w14:paraId="4B0F7690" w14:textId="068266BA" w:rsidR="008629AB" w:rsidRPr="00BD4B33" w:rsidRDefault="008629AB" w:rsidP="008629AB">
      <w:pPr>
        <w:widowControl w:val="0"/>
        <w:spacing w:before="120" w:after="120"/>
        <w:ind w:left="-142"/>
        <w:jc w:val="center"/>
        <w:rPr>
          <w:rFonts w:ascii="Times New Roman" w:hAnsi="Times New Roman" w:eastAsia="Times New Roman" w:cs="Times New Roman"/>
          <w:sz w:val="27"/>
          <w:szCs w:val="27"/>
        </w:rPr>
      </w:pPr>
      <w:r w:rsidRPr="00BD4B33">
        <w:rPr>
          <w:rFonts w:ascii="Times New Roman" w:hAnsi="Times New Roman" w:eastAsia="Times New Roman" w:cs="Times New Roman"/>
          <w:noProof/>
          <w:sz w:val="27"/>
          <w:szCs w:val="27"/>
        </w:rPr>
        <mc:AlternateContent>
          <mc:Choice Requires="wps">
            <w:drawing>
              <wp:anchor distT="4294967294" distB="4294967294" distL="114300" distR="114300" simplePos="0" relativeHeight="251664384" behindDoc="0" locked="0" layoutInCell="1" allowOverlap="1" wp14:anchorId="2AEF840A" wp14:editId="4DBA6BCD">
                <wp:simplePos x="0" y="0"/>
                <wp:positionH relativeFrom="column">
                  <wp:posOffset>2197735</wp:posOffset>
                </wp:positionH>
                <wp:positionV relativeFrom="paragraph">
                  <wp:posOffset>59055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1BA79E5" id="Line 10"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05pt,4.65pt" to="276.5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"/>
            </w:pict>
          </mc:Fallback>
        </mc:AlternateContent>
      </w:r>
    </w:p>
    <w:p w14:paraId="49758972" w14:textId="6FD01A40" w:rsidR="00147353" w:rsidRPr="00BD4B33" w:rsidRDefault="00141A0D" w:rsidP="00147353">
      <w:pPr>
        <w:widowControl w:val="0"/>
        <w:spacing w:before="120" w:line="380" w:lineRule="exact"/>
        <w:ind w:left="-142"/>
        <w:jc w:val="center"/>
        <w:rPr>
          <w:rFonts w:ascii="Times New Roman" w:hAnsi="Times New Roman" w:eastAsia="Times New Roman" w:cs="Times New Roman"/>
        </w:rPr>
      </w:pPr>
      <w:r w:rsidRPr="00BD4B33">
        <w:rPr>
          <w:rFonts w:ascii="Times New Roman" w:hAnsi="Times New Roman" w:eastAsia="Times New Roman" w:cs="Times New Roman"/>
          <w:szCs w:val="28"/>
        </w:rPr>
        <w:t>Theo đề nghị của: (tên tổ chức được cấp phép),</w:t>
      </w:r>
    </w:p>
    <w:p w14:paraId="4C36446F" w14:textId="189C910E" w:rsidR="00141A0D" w:rsidRPr="00BD4B33" w:rsidRDefault="00F8758D" w:rsidP="00147353">
      <w:pPr>
        <w:widowControl w:val="0"/>
        <w:spacing w:before="120" w:line="380" w:lineRule="exact"/>
        <w:ind w:left="-142"/>
        <w:jc w:val="center"/>
        <w:rPr>
          <w:rFonts w:ascii="Times New Roman" w:hAnsi="Times New Roman" w:eastAsia="Times New Roman" w:cs="Times New Roman"/>
        </w:rPr>
      </w:pPr>
      <w:r w:rsidRPr="00BD4B33">
        <w:rPr>
          <w:rFonts w:ascii="Times New Roman" w:hAnsi="Times New Roman" w:eastAsia="Times New Roman" w:cs="Times New Roman"/>
          <w:szCs w:val="28"/>
        </w:rPr>
        <w:t>Sở Công Thương tỉnh Lào Cai cho phép:</w:t>
      </w:r>
    </w:p>
    <w:p w14:paraId="73DD84C6" w14:textId="520AECA2" w:rsidR="00147353" w:rsidRPr="00376AAE" w:rsidRDefault="00141A0D" w:rsidP="008629AB">
      <w:pPr>
        <w:widowControl w:val="0"/>
        <w:spacing w:before="120" w:line="380" w:lineRule="exact"/>
        <w:ind w:firstLine="567"/>
        <w:rPr>
          <w:rFonts w:ascii="Times New Roman" w:hAnsi="Times New Roman" w:eastAsia="Times New Roman" w:cs="Times New Roman"/>
          <w:spacing w:val="-4"/>
        </w:rPr>
      </w:pPr>
      <w:r w:rsidRPr="00376AAE">
        <w:rPr>
          <w:rFonts w:ascii="Times New Roman" w:hAnsi="Times New Roman" w:eastAsia="Times New Roman" w:cs="Times New Roman"/>
          <w:spacing w:val="-4"/>
          <w:szCs w:val="28"/>
        </w:rPr>
        <w:t>Tên cơ quan, tổ chức, cá nhân: (tên tổ chức được cấp phép).</w:t>
      </w:r>
    </w:p>
    <w:p w14:paraId="7B6781DE" w14:textId="11C12B61" w:rsidR="00F3728F" w:rsidRPr="00BD4B33" w:rsidRDefault="00F3728F" w:rsidP="00F3728F">
      <w:pPr>
        <w:widowControl w:val="0"/>
        <w:spacing w:before="120" w:line="380" w:lineRule="exact"/>
        <w:ind w:firstLine="567"/>
        <w:rPr>
          <w:rFonts w:ascii="Times New Roman" w:hAnsi="Times New Roman" w:eastAsia="Times New Roman" w:cs="Times New Roman"/>
          <w:szCs w:val="28"/>
        </w:rPr>
      </w:pPr>
      <w:r w:rsidRPr="00BD4B33">
        <w:rPr>
          <w:rFonts w:ascii="Times New Roman" w:hAnsi="Times New Roman" w:eastAsia="Times New Roman" w:cs="Times New Roman"/>
          <w:szCs w:val="28"/>
        </w:rPr>
        <w:t>Số định danh cá nhân/Giấy CNĐKKD: ................ do Phòng Doanh nghiệp - Sở Tài chính tỉnh Lào Cai cấp đăng ký lần đầu ngày .............., thay đổi lần thứ ... ngày ...............</w:t>
      </w:r>
    </w:p>
    <w:p w14:paraId="4A41D4E2" w14:textId="11CA2F96" w:rsidR="00141A0D" w:rsidRPr="00BD4B33" w:rsidRDefault="00141A0D" w:rsidP="008629AB">
      <w:pPr>
        <w:widowControl w:val="0"/>
        <w:spacing w:before="120" w:line="380" w:lineRule="exact"/>
        <w:ind w:firstLine="567"/>
        <w:rPr>
          <w:rFonts w:ascii="Times New Roman" w:hAnsi="Times New Roman" w:eastAsia="Times New Roman" w:cs="Times New Roman"/>
          <w:szCs w:val="28"/>
        </w:rPr>
      </w:pPr>
      <w:r w:rsidRPr="00BD4B33">
        <w:rPr>
          <w:rFonts w:ascii="Times New Roman" w:hAnsi="Times New Roman" w:eastAsia="Times New Roman" w:cs="Times New Roman"/>
          <w:szCs w:val="28"/>
        </w:rPr>
        <w:t>Địa chỉ trụ sở chính: (địa chỉ trụ sở). Điện thoại: (số điện thoại).</w:t>
        <w:tab/>
        <w:tab/>
      </w:r>
    </w:p>
    <w:p w14:paraId="7EDFCEB3" w14:textId="2521BB4B" w:rsidR="00141A0D" w:rsidRPr="00BD4B33" w:rsidRDefault="00141A0D" w:rsidP="008629AB">
      <w:pPr>
        <w:widowControl w:val="0"/>
        <w:spacing w:before="120" w:line="380" w:lineRule="exact"/>
        <w:ind w:firstLine="567"/>
        <w:rPr>
          <w:rFonts w:ascii="Times New Roman" w:hAnsi="Times New Roman" w:eastAsia="Times New Roman" w:cs="Times New Roman"/>
          <w:szCs w:val="28"/>
        </w:rPr>
      </w:pPr>
      <w:r w:rsidRPr="00BD4B33">
        <w:rPr>
          <w:rFonts w:ascii="Times New Roman" w:hAnsi="Times New Roman" w:eastAsia="Times New Roman" w:cs="Times New Roman"/>
          <w:spacing w:val="-4"/>
          <w:szCs w:val="28"/>
        </w:rPr>
        <w:t>Họ và tên, chức danh người đại diện theo pháp luật: (họ và tên) - (chức danh).</w:t>
      </w:r>
    </w:p>
    <w:p w14:paraId="6B09ACF9" w14:textId="0965A04F" w:rsidR="00141A0D" w:rsidRDefault="00141A0D" w:rsidP="008629AB">
      <w:pPr>
        <w:widowControl w:val="0"/>
        <w:spacing w:before="120" w:line="380" w:lineRule="exact"/>
        <w:ind w:firstLine="567"/>
        <w:rPr>
          <w:rFonts w:ascii="Times New Roman" w:hAnsi="Times New Roman" w:eastAsia="Times New Roman" w:cs="Times New Roman"/>
          <w:szCs w:val="28"/>
        </w:rPr>
      </w:pPr>
      <w:r w:rsidRPr="00BD4B33">
        <w:rPr>
          <w:rFonts w:ascii="Times New Roman" w:hAnsi="Times New Roman" w:eastAsia="Times New Roman" w:cs="Times New Roman"/>
          <w:szCs w:val="28"/>
        </w:rPr>
        <w:t>Được phép vận chuyển hàng hóa nguy hiểm: (loại ...); (tên tổ chức được cấp phép) phải có trách nhiệm duy trì các điều kiện an toàn về vận chuyển hàng hóa nguy hiểm của phương tiện và chấp hành đầy đủ các quy định về hàng hóa nguy hiểm trong suốt quá trình vận chuyển (Danh mục kèm theo Giấy phép này).</w:t>
      </w:r>
    </w:p>
    <w:p w14:paraId="68282A93" w14:textId="4C4E9AAB" w:rsidR="007C6D67" w:rsidRPr="00BD4B33" w:rsidRDefault="00141A0D" w:rsidP="008629AB">
      <w:pPr>
        <w:widowControl w:val="0"/>
        <w:spacing w:before="120" w:line="380" w:lineRule="exact"/>
        <w:ind w:firstLine="567"/>
        <w:rPr>
          <w:rFonts w:ascii="Times New Roman" w:hAnsi="Times New Roman" w:eastAsia="Times New Roman" w:cs="Times New Roman"/>
          <w:szCs w:val="28"/>
        </w:rPr>
      </w:pPr>
      <w:r w:rsidRPr="00BD4B33">
        <w:rPr>
          <w:rFonts w:ascii="Times New Roman" w:hAnsi="Times New Roman" w:eastAsia="Times New Roman" w:cs="Times New Roman"/>
          <w:szCs w:val="28"/>
        </w:rPr>
        <w:t>Thời hạn của giấy phép:</w:t>
      </w:r>
      <w:r w:rsidR="00F3728F" w:rsidRPr="00BD4B33">
        <w:rPr>
          <w:rFonts w:ascii="Times New Roman" w:hAnsi="Times New Roman" w:eastAsia="Times New Roman" w:cs="Times New Roman"/>
          <w:szCs w:val="28"/>
        </w:rPr>
        <w:t xml:space="preserve"> 24 tháng kể từ ngày ký</w:t>
      </w:r>
      <w:r w:rsidRPr="00BD4B33">
        <w:rPr>
          <w:rFonts w:ascii="Times New Roman" w:hAnsi="Times New Roman" w:eastAsia="Times New Roman" w:cs="Times New Roman"/>
          <w:szCs w:val="28"/>
        </w:rPr>
        <w:t>./.</w:t>
      </w:r>
    </w:p>
    <w:p w14:paraId="2668620F" w14:textId="77777777" w:rsidR="008629AB" w:rsidRPr="00BD4B33" w:rsidRDefault="008629AB" w:rsidP="008629AB">
      <w:pPr>
        <w:widowControl w:val="0"/>
        <w:ind w:firstLine="567"/>
        <w:rPr>
          <w:rFonts w:ascii="Times New Roman" w:hAnsi="Times New Roman" w:eastAsia="Times New Roman" w:cs="Times New Roman"/>
          <w:szCs w:val="28"/>
        </w:rPr>
      </w:pPr>
    </w:p>
    <w:p w14:paraId="7DA09AC4" w14:textId="1C82200A" w:rsidR="002B079D" w:rsidRPr="00BD4B33" w:rsidRDefault="002B079D" w:rsidP="002B079D">
      <w:pPr>
        <w:widowControl w:val="0"/>
        <w:jc w:val="right"/>
        <w:rPr>
          <w:rFonts w:ascii="Times New Roman" w:hAnsi="Times New Roman" w:eastAsia="Times New Roman" w:cs="Times New Roman"/>
          <w:b/>
          <w:sz w:val="26"/>
          <w:szCs w:val="26"/>
        </w:rPr>
      </w:pPr>
      <w:r w:rsidRPr="00BD4B33">
        <w:rPr>
          <w:rFonts w:ascii="Times New Roman" w:hAnsi="Times New Roman" w:eastAsia="Times New Roman" w:cs="Times New Roman"/>
          <w:i/>
          <w:iCs/>
          <w:szCs w:val="28"/>
        </w:rPr>
        <w:t xml:space="preserve">Lào Cai, ngày </w:t>
      </w:r>
      <w:r w:rsidR="002D0F78" w:rsidRPr="00BD4B33">
        <w:rPr>
          <w:rFonts w:ascii="Times New Roman" w:hAnsi="Times New Roman" w:eastAsia="Times New Roman" w:cs="Times New Roman"/>
          <w:i/>
          <w:iCs/>
          <w:szCs w:val="28"/>
        </w:rPr>
        <w:t xml:space="preserve">  </w:t>
      </w:r>
      <w:r w:rsidRPr="00BD4B33">
        <w:rPr>
          <w:rFonts w:ascii="Times New Roman" w:hAnsi="Times New Roman" w:eastAsia="Times New Roman" w:cs="Times New Roman"/>
          <w:i/>
          <w:iCs/>
          <w:szCs w:val="28"/>
          <w:lang w:val="vi-VN"/>
        </w:rPr>
        <w:t xml:space="preserve">   </w:t>
      </w:r>
      <w:r w:rsidR="00F3728F" w:rsidRPr="00BD4B33">
        <w:rPr>
          <w:rFonts w:ascii="Times New Roman" w:hAnsi="Times New Roman" w:eastAsia="Times New Roman" w:cs="Times New Roman"/>
          <w:i/>
          <w:iCs/>
          <w:szCs w:val="28"/>
        </w:rPr>
        <w:t xml:space="preserve"> tháng 6</w:t>
      </w:r>
      <w:r w:rsidRPr="00BD4B33">
        <w:rPr>
          <w:rFonts w:ascii="Times New Roman" w:hAnsi="Times New Roman" w:eastAsia="Times New Roman" w:cs="Times New Roman"/>
          <w:i/>
          <w:iCs/>
          <w:szCs w:val="28"/>
        </w:rPr>
        <w:t xml:space="preserve"> năm 2026</w:t>
      </w:r>
    </w:p>
    <w:p>
      <w:pPr>
        <w:keepNext/>
        <w:spacing w:before="0" w:after="0" w:line="240" w:lineRule="auto"/>
        <w:jc w:val="both"/>
        <w:rPr>
          <w:rFonts w:ascii="Times New Roman" w:hAnsi="Times New Roman" w:eastAsia="Times New Roman" w:cs="Times New Roman"/>
          <w:sz w:val="28"/>
          <w:szCs w:val="28"/>
        </w:rPr>
      </w:pPr>
    </w:p>
    <w:tbl>
      <w:tblPr>
        <w:tblStyle w:val="TableGrid"/>
        <w:tblW w:w="9265" w:type="dxa"/>
        <w:jc w:val="center"/>
        <w:tblLook w:val="04A0" w:firstRow="1" w:lastRow="0" w:firstColumn="1" w:lastColumn="0" w:noHBand="0" w:noVBand="1"/>
      </w:tblPr>
      <w:tblGrid>
        <w:gridCol w:w="4567"/>
        <w:gridCol w:w="4698"/>
      </w:tblGrid>
      <w:tr w:rsidR="007F178D" w:rsidRPr="00BD4B33" w14:paraId="5BBDDC0B" w14:textId="77777777" w:rsidTr="00A06712">
        <w:trPr>
          <w:jc w:val="center"/>
        </w:trPr>
        <w:tc>
          <w:tcPr>
            <w:tcW w:w="4567" w:type="dxa"/>
            <w:tcBorders>
              <w:top w:val="nil"/>
              <w:left w:val="nil"/>
              <w:bottom w:val="nil"/>
              <w:right w:val="nil"/>
            </w:tcBorders>
          </w:tcPr>
          <w:p w14:paraId="67F63346" w14:textId="413F6CC9" w:rsidR="007C6D67" w:rsidRPr="00BD4B33" w:rsidRDefault="007C6D67" w:rsidP="008629AB">
            <w:pPr>
              <w:widowControl w:val="0"/>
              <w:rPr>
                <w:rFonts w:ascii="Times New Roman" w:hAnsi="Times New Roman" w:eastAsia="Times New Roman" w:cs="Times New Roman"/>
                <w:b/>
                <w:i/>
                <w:sz w:val="24"/>
                <w:szCs w:val="20"/>
              </w:rPr>
            </w:pPr>
            <w:r w:rsidRPr="00BD4B33">
              <w:rPr>
                <w:rFonts w:ascii="Times New Roman" w:hAnsi="Times New Roman" w:eastAsia="Times New Roman" w:cs="Times New Roman"/>
                <w:b/>
                <w:i/>
                <w:sz w:val="24"/>
                <w:szCs w:val="20"/>
              </w:rPr>
              <w:t>Nơi nhận:</w:t>
            </w:r>
          </w:p>
          <w:p w14:paraId="681CEAF6" w14:textId="4A4469D9" w:rsidR="00C545F0" w:rsidRPr="00BD4B33" w:rsidRDefault="00C545F0" w:rsidP="008629AB">
            <w:pPr>
              <w:widowControl w:val="0"/>
              <w:rPr>
                <w:rFonts w:ascii="Times New Roman" w:hAnsi="Times New Roman" w:eastAsia="Times New Roman" w:cs="Times New Roman"/>
                <w:sz w:val="22"/>
                <w:lang w:val="en-US"/>
              </w:rPr>
            </w:pPr>
            <w:r w:rsidRPr="00BD4B33">
              <w:rPr>
                <w:rFonts w:ascii="Times New Roman" w:hAnsi="Times New Roman" w:eastAsia="Times New Roman" w:cs="Times New Roman"/>
                <w:sz w:val="22"/>
              </w:rPr>
              <w:t xml:space="preserve">- </w:t>
            </w:r>
            <w:r w:rsidRPr="00BD4B33">
              <w:rPr>
                <w:rFonts w:ascii="Times New Roman" w:hAnsi="Times New Roman" w:eastAsia="Times New Roman" w:cs="Times New Roman"/>
                <w:sz w:val="22"/>
                <w:lang w:val="en-US"/>
              </w:rPr>
              <w:t>UBND tỉnh</w:t>
            </w:r>
            <w:r w:rsidRPr="00BD4B33">
              <w:rPr>
                <w:rFonts w:ascii="Times New Roman" w:hAnsi="Times New Roman" w:eastAsia="Times New Roman" w:cs="Times New Roman"/>
                <w:sz w:val="22"/>
              </w:rPr>
              <w:t xml:space="preserve"> (để</w:t>
            </w:r>
            <w:r w:rsidRPr="00BD4B33">
              <w:rPr>
                <w:rFonts w:ascii="Times New Roman" w:hAnsi="Times New Roman" w:eastAsia="Times New Roman" w:cs="Times New Roman"/>
                <w:sz w:val="22"/>
                <w:lang w:val="en-US"/>
              </w:rPr>
              <w:t xml:space="preserve"> b/c</w:t>
            </w:r>
            <w:r w:rsidRPr="00BD4B33">
              <w:rPr>
                <w:rFonts w:ascii="Times New Roman" w:hAnsi="Times New Roman" w:eastAsia="Times New Roman" w:cs="Times New Roman"/>
                <w:sz w:val="22"/>
              </w:rPr>
              <w:t>)</w:t>
            </w:r>
            <w:r w:rsidRPr="00BD4B33">
              <w:rPr>
                <w:rFonts w:ascii="Times New Roman" w:hAnsi="Times New Roman" w:eastAsia="Times New Roman" w:cs="Times New Roman"/>
                <w:sz w:val="22"/>
                <w:lang w:val="en-US"/>
              </w:rPr>
              <w:t>;</w:t>
            </w:r>
          </w:p>
          <w:p w14:paraId="7E984D26" w14:textId="294B7223" w:rsidR="0034236C" w:rsidRPr="00BD4B33" w:rsidRDefault="0034236C" w:rsidP="008629AB">
            <w:pPr>
              <w:widowControl w:val="0"/>
              <w:rPr>
                <w:rFonts w:ascii="Times New Roman" w:hAnsi="Times New Roman" w:eastAsia="Times New Roman" w:cs="Times New Roman"/>
                <w:sz w:val="22"/>
              </w:rPr>
            </w:pPr>
            <w:r w:rsidRPr="00BD4B33">
              <w:rPr>
                <w:rFonts w:ascii="Times New Roman" w:hAnsi="Times New Roman" w:eastAsia="Times New Roman" w:cs="Times New Roman"/>
                <w:sz w:val="22"/>
                <w:lang w:val="en-US"/>
              </w:rPr>
              <w:t>- Cục Cảnh sát Giao thông - Bộ Công an;</w:t>
            </w:r>
          </w:p>
          <w:p w14:paraId="345B1D3D" w14:textId="33D48939" w:rsidR="0034236C" w:rsidRPr="00BD4B33" w:rsidRDefault="0034236C" w:rsidP="008629AB">
            <w:pPr>
              <w:widowControl w:val="0"/>
              <w:rPr>
                <w:rFonts w:ascii="Times New Roman" w:hAnsi="Times New Roman" w:eastAsia="Times New Roman" w:cs="Times New Roman"/>
                <w:sz w:val="22"/>
              </w:rPr>
            </w:pPr>
            <w:r w:rsidRPr="00BD4B33">
              <w:rPr>
                <w:rFonts w:ascii="Times New Roman" w:hAnsi="Times New Roman" w:eastAsia="Times New Roman" w:cs="Times New Roman"/>
                <w:sz w:val="22"/>
              </w:rPr>
              <w:t xml:space="preserve">- Công an </w:t>
            </w:r>
            <w:r w:rsidRPr="00BD4B33">
              <w:rPr>
                <w:rFonts w:ascii="Times New Roman" w:hAnsi="Times New Roman" w:eastAsia="Times New Roman" w:cs="Times New Roman"/>
                <w:sz w:val="22"/>
                <w:lang w:val="en-US"/>
              </w:rPr>
              <w:t>tỉnh</w:t>
            </w:r>
            <w:r w:rsidRPr="00BD4B33">
              <w:rPr>
                <w:rFonts w:ascii="Times New Roman" w:hAnsi="Times New Roman" w:eastAsia="Times New Roman" w:cs="Times New Roman"/>
                <w:sz w:val="22"/>
              </w:rPr>
              <w:t xml:space="preserve"> Lào Cai;</w:t>
            </w:r>
          </w:p>
          <w:p w14:paraId="238430FE" w14:textId="09C8962E" w:rsidR="0034236C" w:rsidRPr="00BD4B33" w:rsidRDefault="0034236C" w:rsidP="008629AB">
            <w:pPr>
              <w:widowControl w:val="0"/>
              <w:rPr>
                <w:rFonts w:ascii="Times New Roman" w:hAnsi="Times New Roman" w:eastAsia="Times New Roman" w:cs="Times New Roman"/>
                <w:sz w:val="22"/>
              </w:rPr>
            </w:pPr>
            <w:r w:rsidRPr="00BD4B33">
              <w:rPr>
                <w:rFonts w:ascii="Times New Roman" w:hAnsi="Times New Roman" w:eastAsia="Times New Roman" w:cs="Times New Roman"/>
                <w:sz w:val="22"/>
              </w:rPr>
              <w:t>- Sở Xây dựng;</w:t>
            </w:r>
          </w:p>
          <w:p w14:paraId="768FCC93" w14:textId="6F7B7413" w:rsidR="0034236C" w:rsidRPr="00BD4B33" w:rsidRDefault="0034236C" w:rsidP="008629AB">
            <w:pPr>
              <w:widowControl w:val="0"/>
              <w:rPr>
                <w:rFonts w:ascii="Times New Roman" w:hAnsi="Times New Roman" w:eastAsia="Times New Roman" w:cs="Times New Roman"/>
                <w:sz w:val="22"/>
              </w:rPr>
            </w:pPr>
            <w:r w:rsidRPr="00BD4B33">
              <w:rPr>
                <w:rFonts w:ascii="Times New Roman" w:hAnsi="Times New Roman" w:eastAsia="Times New Roman" w:cs="Times New Roman"/>
                <w:sz w:val="22"/>
              </w:rPr>
              <w:t>- (tên tổ chức được cấp phép);</w:t>
            </w:r>
          </w:p>
          <w:p w14:paraId="5F696747" w14:textId="0FB36CA9" w:rsidR="007C6D67" w:rsidRPr="00BD4B33" w:rsidRDefault="007C6D67" w:rsidP="008629AB">
            <w:pPr>
              <w:widowControl w:val="0"/>
              <w:rPr>
                <w:rFonts w:ascii="Times New Roman" w:hAnsi="Times New Roman" w:eastAsia="Times New Roman" w:cs="Times New Roman"/>
                <w:sz w:val="22"/>
                <w:szCs w:val="22"/>
              </w:rPr>
            </w:pPr>
            <w:r w:rsidRPr="00BD4B33">
              <w:rPr>
                <w:rFonts w:ascii="Times New Roman" w:hAnsi="Times New Roman" w:eastAsia="Times New Roman" w:cs="Times New Roman"/>
                <w:sz w:val="22"/>
              </w:rPr>
              <w:t xml:space="preserve">- Lưu: VT, </w:t>
            </w:r>
            <w:r w:rsidR="00010D08" w:rsidRPr="00BD4B33">
              <w:rPr>
                <w:rFonts w:ascii="Times New Roman" w:hAnsi="Times New Roman" w:eastAsia="Times New Roman" w:cs="Times New Roman"/>
                <w:sz w:val="22"/>
              </w:rPr>
              <w:t>BP1C</w:t>
            </w:r>
            <w:r w:rsidR="00010D08" w:rsidRPr="00BD4B33">
              <w:rPr>
                <w:rFonts w:ascii="Times New Roman" w:hAnsi="Times New Roman" w:eastAsia="Times New Roman" w:cs="Times New Roman"/>
                <w:sz w:val="22"/>
                <w:lang w:val="en-US"/>
              </w:rPr>
              <w:t xml:space="preserve">, </w:t>
            </w:r>
            <w:r w:rsidRPr="00BD4B33">
              <w:rPr>
                <w:rFonts w:ascii="Times New Roman" w:hAnsi="Times New Roman" w:eastAsia="Times New Roman" w:cs="Times New Roman"/>
                <w:sz w:val="22"/>
                <w:lang w:val="en-US"/>
              </w:rPr>
              <w:t>CN.</w:t>
            </w:r>
          </w:p>
        </w:tc>
        <w:tc>
          <w:tcPr>
            <w:tcW w:w="4698" w:type="dxa"/>
            <w:tcBorders>
              <w:top w:val="nil"/>
              <w:left w:val="nil"/>
              <w:bottom w:val="nil"/>
              <w:right w:val="nil"/>
            </w:tcBorders>
          </w:tcPr>
          <w:p w14:paraId="0475AD8A" w14:textId="5812B9AF" w:rsidR="0039083A" w:rsidRPr="00BD4B33" w:rsidRDefault="00D52F3D" w:rsidP="008629AB">
            <w:pPr>
              <w:widowControl w:val="0"/>
              <w:jc w:val="center"/>
              <w:rPr>
                <w:rFonts w:ascii="Times New Roman" w:hAnsi="Times New Roman" w:eastAsia="Times New Roman" w:cs="Times New Roman"/>
                <w:b/>
                <w:sz w:val="26"/>
                <w:szCs w:val="26"/>
              </w:rPr>
            </w:pPr>
            <w:r w:rsidRPr="00BD4B33">
              <w:rPr>
                <w:rFonts w:ascii="Times New Roman" w:hAnsi="Times New Roman" w:eastAsia="Times New Roman" w:cs="Times New Roman"/>
                <w:b/>
                <w:sz w:val="26"/>
                <w:szCs w:val="26"/>
              </w:rPr>
              <w:t>KT. GIÁM ĐỐC</w:t>
            </w:r>
          </w:p>
          <w:p w14:paraId="0475AD8B" w14:textId="5812B9B0" w:rsidR="0039083A" w:rsidRPr="00BD4B33" w:rsidRDefault="00D52F3D" w:rsidP="008629AB">
            <w:pPr>
              <w:widowControl w:val="0"/>
              <w:jc w:val="center"/>
              <w:rPr>
                <w:rFonts w:ascii="Times New Roman" w:hAnsi="Times New Roman" w:eastAsia="Times New Roman" w:cs="Times New Roman"/>
                <w:b/>
                <w:sz w:val="26"/>
                <w:szCs w:val="26"/>
              </w:rPr>
            </w:pPr>
            <w:r w:rsidRPr="00BD4B33">
              <w:rPr>
                <w:rFonts w:ascii="Times New Roman" w:hAnsi="Times New Roman" w:eastAsia="Times New Roman" w:cs="Times New Roman"/>
                <w:b/>
                <w:sz w:val="26"/>
                <w:szCs w:val="26"/>
              </w:rPr>
              <w:t>PHÓ GIÁM ĐỐC</w:t>
            </w:r>
          </w:p>
          <w:p w14:paraId="6D59CA8E" w14:textId="77777777" w:rsidR="007C6D67" w:rsidRPr="00BD4B33" w:rsidRDefault="007C6D67" w:rsidP="008629AB">
            <w:pPr>
              <w:widowControl w:val="0"/>
              <w:jc w:val="center"/>
              <w:rPr>
                <w:rFonts w:ascii="Times New Roman" w:hAnsi="Times New Roman" w:eastAsia="Times New Roman" w:cs="Times New Roman"/>
                <w:b/>
                <w:szCs w:val="28"/>
              </w:rPr>
            </w:pPr>
          </w:p>
          <w:p w14:paraId="28BC9868" w14:textId="77777777" w:rsidR="007C6D67" w:rsidRPr="00BD4B33" w:rsidRDefault="007C6D67" w:rsidP="008629AB">
            <w:pPr>
              <w:pStyle w:val="Heading1"/>
              <w:widowControl w:val="0"/>
              <w:outlineLvl w:val="0"/>
              <w:rPr>
                <w:rFonts w:ascii="Times New Roman" w:hAnsi="Times New Roman" w:eastAsia="Times New Roman" w:cs="Times New Roman"/>
              </w:rPr>
            </w:pPr>
          </w:p>
          <w:p w14:paraId="662F9A22" w14:textId="77777777" w:rsidR="007C6D67" w:rsidRPr="00BD4B33" w:rsidRDefault="007C6D67" w:rsidP="008629AB">
            <w:pPr>
              <w:widowControl w:val="0"/>
              <w:jc w:val="center"/>
              <w:rPr>
                <w:rFonts w:ascii="Times New Roman" w:hAnsi="Times New Roman" w:eastAsia="Times New Roman" w:cs="Times New Roman"/>
                <w:lang w:val="x-none" w:eastAsia="x-none"/>
              </w:rPr>
            </w:pPr>
          </w:p>
          <w:p w14:paraId="4B38E7B6" w14:textId="77777777" w:rsidR="007C6D67" w:rsidRPr="00BD4B33" w:rsidRDefault="007C6D67" w:rsidP="008629AB">
            <w:pPr>
              <w:widowControl w:val="0"/>
              <w:jc w:val="center"/>
              <w:rPr>
                <w:rFonts w:ascii="Times New Roman" w:hAnsi="Times New Roman" w:eastAsia="Times New Roman" w:cs="Times New Roman"/>
                <w:b/>
                <w:szCs w:val="28"/>
              </w:rPr>
            </w:pPr>
          </w:p>
          <w:p w14:paraId="5A745535" w14:textId="3A4AA21A" w:rsidR="007C6D67" w:rsidRPr="00BD4B33" w:rsidRDefault="007C6D67" w:rsidP="008629AB">
            <w:pPr>
              <w:widowControl w:val="0"/>
              <w:jc w:val="center"/>
              <w:rPr>
                <w:rFonts w:ascii="Times New Roman" w:hAnsi="Times New Roman" w:eastAsia="Times New Roman" w:cs="Times New Roman"/>
                <w:b/>
                <w:szCs w:val="28"/>
              </w:rPr>
            </w:pPr>
          </w:p>
          <w:p w14:paraId="5C398307" w14:textId="77777777" w:rsidR="00E22518" w:rsidRPr="00BD4B33" w:rsidRDefault="00E22518" w:rsidP="008629AB">
            <w:pPr>
              <w:widowControl w:val="0"/>
              <w:jc w:val="center"/>
              <w:rPr>
                <w:rFonts w:ascii="Times New Roman" w:hAnsi="Times New Roman" w:eastAsia="Times New Roman" w:cs="Times New Roman"/>
                <w:b/>
                <w:szCs w:val="28"/>
              </w:rPr>
            </w:pPr>
          </w:p>
          <w:p w14:paraId="3BF5B216" w14:textId="58BD71A5" w:rsidR="007C6D67" w:rsidRPr="00BD4B33" w:rsidRDefault="00D52F3D" w:rsidP="008629AB">
            <w:pPr>
              <w:widowControl w:val="0"/>
              <w:jc w:val="center"/>
              <w:rPr>
                <w:rFonts w:ascii="Times New Roman" w:hAnsi="Times New Roman" w:eastAsia="Times New Roman" w:cs="Times New Roman"/>
                <w:b/>
                <w:bCs/>
                <w:szCs w:val="28"/>
              </w:rPr>
            </w:pPr>
            <w:r w:rsidRPr="00BD4B33">
              <w:rPr>
                <w:rFonts w:ascii="Times New Roman" w:hAnsi="Times New Roman" w:eastAsia="Times New Roman" w:cs="Times New Roman"/>
                <w:b/>
                <w:bCs/>
                <w:szCs w:val="28"/>
              </w:rPr>
              <w:t>(Họ và tên)</w:t>
            </w:r>
          </w:p>
        </w:tc>
      </w:tr>
    </w:tbl>
    <w:p w14:paraId="6C410D04" w14:textId="77777777" w:rsidR="00BD1528" w:rsidRDefault="00BD1528" w:rsidP="008629AB">
      <w:pPr>
        <w:widowControl w:val="0"/>
        <w:rPr>
          <w:rFonts w:ascii="Times New Roman" w:hAnsi="Times New Roman" w:eastAsia="Times New Roman" w:cs="Times New Roman"/>
          <w:b/>
          <w:bCs/>
          <w:iCs/>
          <w:szCs w:val="28"/>
        </w:rPr>
      </w:pPr>
    </w:p>
    <w:p w14:paraId="270015EA" w14:textId="77777777" w:rsidR="00312A59" w:rsidRDefault="00312A59" w:rsidP="007779FA">
      <w:pPr>
        <w:widowControl w:val="0"/>
        <w:spacing w:line="400" w:lineRule="exact"/>
        <w:jc w:val="center"/>
        <w:rPr>
          <w:rFonts w:ascii="Times New Roman" w:hAnsi="Times New Roman" w:eastAsia="Times New Roman" w:cs="Times New Roman"/>
          <w:b/>
          <w:bCs/>
          <w:iCs/>
          <w:szCs w:val="28"/>
          <w:lang w:val="vi-VN"/>
        </w:rPr>
      </w:pPr>
    </w:p>
    <w:p w14:paraId="0052A1E0" w14:textId="77777777" w:rsidR="00FE44BB" w:rsidRDefault="00FE44BB">
      <w:pPr>
        <w:jc w:val="left"/>
        <w:rPr>
          <w:rFonts w:ascii="Times New Roman" w:hAnsi="Times New Roman" w:eastAsia="Times New Roman" w:cs="Times New Roman"/>
          <w:b/>
          <w:bCs/>
          <w:iCs/>
          <w:szCs w:val="28"/>
          <w:lang w:val="vi-VN"/>
        </w:rPr>
      </w:pPr>
      <w:r>
        <w:rPr>
          <w:rFonts w:ascii="Times New Roman" w:hAnsi="Times New Roman" w:eastAsia="Times New Roman" w:cs="Times New Roman"/>
          <w:b/>
          <w:bCs/>
          <w:iCs/>
          <w:szCs w:val="28"/>
          <w:lang w:val="vi-VN"/>
        </w:rPr>
        <w:br w:type="page"/>
      </w:r>
    </w:p>
    <w:p w14:paraId="5B4A802A" w14:textId="09724877" w:rsidR="00141A0D" w:rsidRPr="00FF34E5" w:rsidRDefault="00141A0D" w:rsidP="007779FA">
      <w:pPr>
        <w:widowControl w:val="0"/>
        <w:spacing w:line="400" w:lineRule="exact"/>
        <w:jc w:val="center"/>
        <w:rPr>
          <w:rFonts w:ascii="Times New Roman" w:hAnsi="Times New Roman" w:eastAsia="Times New Roman" w:cs="Times New Roman"/>
          <w:b/>
          <w:bCs/>
          <w:iCs/>
          <w:szCs w:val="28"/>
          <w:lang w:val="vi-VN"/>
        </w:rPr>
      </w:pPr>
      <w:r>
        <w:rPr>
          <w:rFonts w:ascii="Times New Roman" w:hAnsi="Times New Roman" w:eastAsia="Times New Roman" w:cs="Times New Roman"/>
          <w:b/>
          <w:bCs/>
          <w:iCs/>
          <w:szCs w:val="28"/>
          <w:lang w:val="vi-VN"/>
        </w:rPr>
        <w:lastRenderedPageBreak/>
        <w:t>HÀNG HÓA NGUY HIỂM ĐƯỢC PHÉP VẬN CHUYỂN</w:t>
      </w:r>
    </w:p>
    <w:p w14:paraId="5423B249" w14:textId="7F49343A" w:rsidR="00141A0D" w:rsidRPr="00FF34E5" w:rsidRDefault="00141A0D" w:rsidP="007779FA">
      <w:pPr>
        <w:widowControl w:val="0"/>
        <w:spacing w:line="400" w:lineRule="exact"/>
        <w:jc w:val="center"/>
        <w:rPr>
          <w:rFonts w:ascii="Times New Roman" w:hAnsi="Times New Roman" w:eastAsia="Times New Roman" w:cs="Times New Roman"/>
          <w:i/>
          <w:szCs w:val="28"/>
          <w:lang w:val="vi-VN"/>
        </w:rPr>
      </w:pPr>
      <w:r>
        <w:rPr>
          <w:rFonts w:ascii="Times New Roman" w:hAnsi="Times New Roman" w:eastAsia="Times New Roman" w:cs="Times New Roman"/>
          <w:i/>
          <w:szCs w:val="28"/>
          <w:lang w:val="vi-VN"/>
        </w:rPr>
        <w:t>(Kèm theo Giấy phép vận chuyển hàng hóa nguy hiểm</w:t>
      </w:r>
    </w:p>
    <w:p w14:paraId="787B6AFD" w14:textId="75EC9F7D" w:rsidR="00141A0D" w:rsidRPr="00FF34E5" w:rsidRDefault="00141A0D" w:rsidP="007779FA">
      <w:pPr>
        <w:widowControl w:val="0"/>
        <w:spacing w:line="400" w:lineRule="exact"/>
        <w:jc w:val="center"/>
        <w:rPr>
          <w:rFonts w:ascii="Times New Roman" w:hAnsi="Times New Roman" w:eastAsia="Times New Roman" w:cs="Times New Roman"/>
          <w:i/>
          <w:szCs w:val="28"/>
          <w:lang w:val="vi-VN"/>
        </w:rPr>
      </w:pPr>
      <w:r>
        <w:rPr>
          <w:rFonts w:ascii="Times New Roman" w:hAnsi="Times New Roman" w:eastAsia="Times New Roman" w:cs="Times New Roman"/>
          <w:i/>
          <w:szCs w:val="28"/>
          <w:lang w:val="vi-VN"/>
        </w:rPr>
        <w:t xml:space="preserve">Số:     </w:t>
      </w:r>
      <w:r>
        <w:rPr>
          <w:rFonts w:ascii="Times New Roman" w:hAnsi="Times New Roman" w:eastAsia="Times New Roman" w:cs="Times New Roman"/>
          <w:b/>
          <w:bCs/>
          <w:i/>
          <w:szCs w:val="28"/>
          <w:lang w:val="vi-VN"/>
        </w:rPr>
        <w:t xml:space="preserve">    /</w:t>
      </w:r>
      <w:r w:rsidR="001D5D63">
        <w:rPr>
          <w:rFonts w:ascii="Times New Roman" w:hAnsi="Times New Roman" w:eastAsia="Times New Roman" w:cs="Times New Roman"/>
          <w:i/>
          <w:szCs w:val="28"/>
          <w:lang w:val="vi-VN"/>
        </w:rPr>
        <w:t>GP-SCT  ngày …..</w:t>
      </w:r>
      <w:r w:rsidR="001D5D63">
        <w:rPr>
          <w:rFonts w:ascii="Times New Roman" w:hAnsi="Times New Roman" w:eastAsia="Times New Roman" w:cs="Times New Roman"/>
          <w:i/>
          <w:szCs w:val="28"/>
        </w:rPr>
        <w:t>/6</w:t>
      </w:r>
      <w:r>
        <w:rPr>
          <w:rFonts w:ascii="Times New Roman" w:hAnsi="Times New Roman" w:eastAsia="Times New Roman" w:cs="Times New Roman"/>
          <w:i/>
          <w:szCs w:val="28"/>
          <w:lang w:val="vi-VN"/>
        </w:rPr>
        <w:t>/2026 của Sở Công Thương tỉnh Lào Cai)</w:t>
      </w:r>
    </w:p>
    <w:p w14:paraId="31C46F43" w14:textId="0E55F1D3" w:rsidR="00141A0D" w:rsidRPr="00FF34E5" w:rsidRDefault="00005E65" w:rsidP="00141A0D">
      <w:pPr>
        <w:widowControl w:val="0"/>
        <w:spacing w:after="120"/>
        <w:jc w:val="center"/>
        <w:rPr>
          <w:rFonts w:ascii="Times New Roman" w:hAnsi="Times New Roman" w:eastAsia="Times New Roman" w:cs="Times New Roman"/>
          <w:i/>
          <w:szCs w:val="28"/>
          <w:lang w:val="vi-VN"/>
        </w:rPr>
      </w:pPr>
      <w:r>
        <w:rPr>
          <w:rFonts w:ascii="Times New Roman" w:hAnsi="Times New Roman" w:eastAsia="Times New Roman" w:cs="Times New Roman"/>
          <w:i/>
          <w:noProof/>
          <w:szCs w:val="28"/>
        </w:rPr>
        <mc:AlternateContent>
          <mc:Choice Requires="wps">
            <w:drawing>
              <wp:anchor distT="0" distB="0" distL="114300" distR="114300" simplePos="0" relativeHeight="251666432" behindDoc="0" locked="0" layoutInCell="1" allowOverlap="1" wp14:anchorId="43C6F6CE" wp14:editId="72DDA521">
                <wp:simplePos x="0" y="0"/>
                <wp:positionH relativeFrom="margin">
                  <wp:posOffset>2232025</wp:posOffset>
                </wp:positionH>
                <wp:positionV relativeFrom="paragraph">
                  <wp:posOffset>29210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92F0BDA"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75pt,2.3pt" to="276.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" strokecolor="black [3200]" strokeweight=".5pt">
                <v:stroke joinstyle="miter"/>
                <w10:wrap anchorx="margin"/>
              </v:line>
            </w:pict>
          </mc:Fallback>
        </mc:AlternateContent>
      </w:r>
    </w:p>
    <w:tbl>
      <w:tblPr>
        <w:tblStyle w:val="TableGrid"/>
        <w:tblW w:w="9923" w:type="dxa"/>
        <w:tblInd w:w="-572" w:type="dxa"/>
        <w:tblLook w:val="04A0" w:firstRow="1" w:lastRow="0" w:firstColumn="1" w:lastColumn="0" w:noHBand="0" w:noVBand="1"/>
      </w:tblPr>
      <w:tblGrid>
        <w:gridCol w:w="590"/>
        <w:gridCol w:w="1836"/>
        <w:gridCol w:w="851"/>
        <w:gridCol w:w="976"/>
        <w:gridCol w:w="992"/>
        <w:gridCol w:w="1814"/>
        <w:gridCol w:w="2864"/>
      </w:tblGrid>
      <w:tr w:rsidR="00FF34E5" w:rsidRPr="00D67EEF" w14:paraId="592D9B18" w14:textId="77777777" w:rsidTr="00B7340B">
        <w:tc>
          <w:tcPr>
            <w:tcW w:w="590" w:type="dxa"/>
            <w:vAlign w:val="center"/>
          </w:tcPr>
          <w:p w14:paraId="57ED20D9"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TT</w:t>
            </w:r>
          </w:p>
        </w:tc>
        <w:tc>
          <w:tcPr>
            <w:tcW w:w="1836" w:type="dxa"/>
            <w:vAlign w:val="center"/>
          </w:tcPr>
          <w:p w14:paraId="3F1217EC"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Tên hàng hóa nguy hiểm</w:t>
            </w:r>
          </w:p>
        </w:tc>
        <w:tc>
          <w:tcPr>
            <w:tcW w:w="851" w:type="dxa"/>
            <w:vAlign w:val="center"/>
          </w:tcPr>
          <w:p w14:paraId="342C9293"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Số hiệu UN</w:t>
            </w:r>
          </w:p>
        </w:tc>
        <w:tc>
          <w:tcPr>
            <w:tcW w:w="976" w:type="dxa"/>
            <w:vAlign w:val="center"/>
          </w:tcPr>
          <w:p w14:paraId="2CFFE313"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Loại, nhóm hàng</w:t>
            </w:r>
          </w:p>
        </w:tc>
        <w:tc>
          <w:tcPr>
            <w:tcW w:w="992" w:type="dxa"/>
            <w:vAlign w:val="center"/>
          </w:tcPr>
          <w:p w14:paraId="6FB7294A"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Số hiệu nguy hiểm</w:t>
            </w:r>
          </w:p>
        </w:tc>
        <w:tc>
          <w:tcPr>
            <w:tcW w:w="1814" w:type="dxa"/>
            <w:vAlign w:val="center"/>
          </w:tcPr>
          <w:p w14:paraId="60B7F078"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Khối lượng vận chuyển</w:t>
            </w:r>
          </w:p>
        </w:tc>
        <w:tc>
          <w:tcPr>
            <w:tcW w:w="2864" w:type="dxa"/>
            <w:vAlign w:val="center"/>
          </w:tcPr>
          <w:p w14:paraId="0B911DB7" w14:textId="77777777" w:rsidR="00141A0D" w:rsidRPr="00D67EEF" w:rsidRDefault="00141A0D" w:rsidP="00E14DB9">
            <w:pPr>
              <w:widowControl w:val="0"/>
              <w:spacing w:before="120" w:after="120" w:line="300" w:lineRule="exact"/>
              <w:jc w:val="center"/>
              <w:rPr>
                <w:rFonts w:ascii="Times New Roman" w:hAnsi="Times New Roman" w:eastAsia="Times New Roman" w:cs="Times New Roman"/>
                <w:b/>
                <w:bCs/>
                <w:iCs/>
                <w:sz w:val="26"/>
                <w:szCs w:val="28"/>
              </w:rPr>
            </w:pPr>
            <w:r w:rsidRPr="00D67EEF">
              <w:rPr>
                <w:rFonts w:ascii="Times New Roman" w:hAnsi="Times New Roman" w:eastAsia="Times New Roman" w:cs="Times New Roman"/>
                <w:b/>
                <w:bCs/>
                <w:iCs/>
                <w:sz w:val="26"/>
                <w:szCs w:val="28"/>
              </w:rPr>
              <w:t>Ghi chú</w:t>
            </w:r>
          </w:p>
        </w:tc>
      </w:tr>
      <w:tr w:rsidR="00D67EEF" w:rsidRPr="00D67EEF" w14:paraId="732B885A" w14:textId="77777777" w:rsidTr="00B7340B">
        <w:trPr>
          <w:trHeight w:val="1850"/>
        </w:trPr>
        <w:tc>
          <w:tcPr>
            <w:tcW w:w="590" w:type="dxa"/>
            <w:vAlign w:val="center"/>
          </w:tcPr>
          <w:p w14:paraId="45A3C89A" w14:textId="5986B364" w:rsidR="00D67EEF" w:rsidRPr="00D67EEF" w:rsidRDefault="00D67EEF" w:rsidP="002B7A17">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iCs/>
                <w:szCs w:val="28"/>
                <w:lang w:val="en-US"/>
              </w:rPr>
              <w:t>1</w:t>
            </w:r>
          </w:p>
        </w:tc>
        <w:tc>
          <w:tcPr>
            <w:tcW w:w="1836" w:type="dxa"/>
            <w:vAlign w:val="center"/>
          </w:tcPr>
          <w:p w14:paraId="37539077" w14:textId="535F2972" w:rsidR="00D67EEF" w:rsidRPr="00D67EEF" w:rsidRDefault="00D67EEF" w:rsidP="00005E65">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szCs w:val="28"/>
                <w:lang w:val="en-US"/>
              </w:rPr>
              <w:t>Oxy, dạng nén</w:t>
            </w:r>
          </w:p>
        </w:tc>
        <w:tc>
          <w:tcPr>
            <w:tcW w:w="851" w:type="dxa"/>
            <w:vAlign w:val="center"/>
          </w:tcPr>
          <w:p w14:paraId="1BD9FAE0" w14:textId="7B80AFAF" w:rsidR="00D67EEF" w:rsidRPr="00D67EEF" w:rsidRDefault="00D67EEF" w:rsidP="00005E65">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szCs w:val="28"/>
              </w:rPr>
              <w:t>1072</w:t>
            </w:r>
          </w:p>
        </w:tc>
        <w:tc>
          <w:tcPr>
            <w:tcW w:w="976" w:type="dxa"/>
            <w:vAlign w:val="center"/>
          </w:tcPr>
          <w:p w14:paraId="147A2E75" w14:textId="67B09964" w:rsidR="00D67EEF" w:rsidRPr="00D67EEF" w:rsidRDefault="00D67EEF" w:rsidP="00005E65">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bCs/>
                <w:iCs/>
                <w:szCs w:val="28"/>
                <w:lang w:val="en-US"/>
              </w:rPr>
              <w:t>2</w:t>
            </w:r>
          </w:p>
        </w:tc>
        <w:tc>
          <w:tcPr>
            <w:tcW w:w="992" w:type="dxa"/>
            <w:vAlign w:val="center"/>
          </w:tcPr>
          <w:p w14:paraId="2E54F222" w14:textId="23C90108" w:rsidR="00D67EEF" w:rsidRPr="00D67EEF" w:rsidRDefault="00D67EEF" w:rsidP="00005E65">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iCs/>
                <w:szCs w:val="28"/>
                <w:lang w:val="en-US"/>
              </w:rPr>
              <w:t>25</w:t>
            </w:r>
          </w:p>
        </w:tc>
        <w:tc>
          <w:tcPr>
            <w:tcW w:w="1814" w:type="dxa"/>
            <w:vAlign w:val="center"/>
          </w:tcPr>
          <w:p w14:paraId="5128487C" w14:textId="4D669894" w:rsidR="00D67EEF" w:rsidRPr="00D67EEF" w:rsidRDefault="00F3728F" w:rsidP="00005E65">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iCs/>
                <w:szCs w:val="28"/>
                <w:lang w:val="en-US"/>
              </w:rPr>
              <w:t>Theo thiết kế của phương tiện</w:t>
            </w:r>
          </w:p>
        </w:tc>
        <w:tc>
          <w:tcPr>
            <w:tcW w:w="2864" w:type="dxa"/>
            <w:vAlign w:val="center"/>
          </w:tcPr>
          <w:p w14:paraId="651D7C0A" w14:textId="5D5E3B96" w:rsidR="00D67EEF" w:rsidRPr="00D67EEF" w:rsidRDefault="00D67EEF" w:rsidP="00807A26">
            <w:pPr>
              <w:widowControl w:val="0"/>
              <w:spacing w:after="120"/>
              <w:jc w:val="center"/>
              <w:rPr>
                <w:rFonts w:ascii="Times New Roman" w:hAnsi="Times New Roman" w:eastAsia="Times New Roman" w:cs="Times New Roman"/>
                <w:iCs/>
                <w:szCs w:val="28"/>
                <w:lang w:val="en-US"/>
              </w:rPr>
            </w:pPr>
            <w:r w:rsidRPr="00D67EEF">
              <w:rPr>
                <w:rFonts w:ascii="Times New Roman" w:hAnsi="Times New Roman" w:eastAsia="Times New Roman" w:cs="Times New Roman"/>
                <w:iCs/>
                <w:szCs w:val="28"/>
                <w:lang w:val="en-US"/>
              </w:rPr>
              <w:t>Phương tiện vận chuyển:</w:t>
            </w:r>
          </w:p>
          <w:p w14:paraId="43DEED82" w14:textId="78917D65" w:rsidR="00D67EEF" w:rsidRDefault="00D67EEF" w:rsidP="00D67EEF">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 xml:space="preserve">- </w:t>
            </w:r>
            <w:r w:rsidRPr="00D67EEF">
              <w:rPr>
                <w:rFonts w:ascii="Times New Roman" w:hAnsi="Times New Roman" w:eastAsia="Times New Roman" w:cs="Times New Roman"/>
                <w:iCs/>
                <w:szCs w:val="28"/>
                <w:lang w:val="en-US"/>
              </w:rPr>
              <w:t xml:space="preserve">Xe ô tô </w:t>
            </w:r>
            <w:r>
              <w:rPr>
                <w:rFonts w:ascii="Times New Roman" w:hAnsi="Times New Roman" w:eastAsia="Times New Roman" w:cs="Times New Roman"/>
                <w:iCs/>
                <w:szCs w:val="28"/>
                <w:lang w:val="en-US"/>
              </w:rPr>
              <w:t>tả</w:t>
            </w:r>
            <w:r w:rsidR="00FF2A04">
              <w:rPr>
                <w:rFonts w:ascii="Times New Roman" w:hAnsi="Times New Roman" w:eastAsia="Times New Roman" w:cs="Times New Roman"/>
                <w:iCs/>
                <w:szCs w:val="28"/>
                <w:lang w:val="en-US"/>
              </w:rPr>
              <w:t>i có mui</w:t>
            </w:r>
            <w:r w:rsidR="001E2BEF">
              <w:rPr>
                <w:rFonts w:ascii="Times New Roman" w:hAnsi="Times New Roman" w:eastAsia="Times New Roman" w:cs="Times New Roman"/>
                <w:iCs/>
                <w:szCs w:val="28"/>
                <w:lang w:val="en-US"/>
              </w:rPr>
              <w:t>,</w:t>
            </w:r>
            <w:r w:rsidR="00FF2A04">
              <w:rPr>
                <w:rFonts w:ascii="Times New Roman" w:hAnsi="Times New Roman" w:eastAsia="Times New Roman" w:cs="Times New Roman"/>
                <w:iCs/>
                <w:szCs w:val="28"/>
                <w:lang w:val="en-US"/>
              </w:rPr>
              <w:t xml:space="preserve"> biển số đăng ký</w:t>
            </w:r>
            <w:r>
              <w:rPr>
                <w:rFonts w:ascii="Times New Roman" w:hAnsi="Times New Roman" w:eastAsia="Times New Roman" w:cs="Times New Roman"/>
                <w:iCs/>
                <w:szCs w:val="28"/>
                <w:lang w:val="en-US"/>
              </w:rPr>
              <w:t>: (biển kiểm soát)</w:t>
            </w:r>
          </w:p>
          <w:p w14:paraId="6973B8D3" w14:textId="14234647" w:rsidR="00D67EEF" w:rsidRDefault="00D67EEF" w:rsidP="00D67EEF">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 xml:space="preserve">- </w:t>
            </w:r>
            <w:r w:rsidRPr="00D67EEF">
              <w:rPr>
                <w:rFonts w:ascii="Times New Roman" w:hAnsi="Times New Roman" w:eastAsia="Times New Roman" w:cs="Times New Roman"/>
                <w:iCs/>
                <w:szCs w:val="28"/>
                <w:lang w:val="en-US"/>
              </w:rPr>
              <w:t xml:space="preserve">Xe ô tô </w:t>
            </w:r>
            <w:r>
              <w:rPr>
                <w:rFonts w:ascii="Times New Roman" w:hAnsi="Times New Roman" w:eastAsia="Times New Roman" w:cs="Times New Roman"/>
                <w:iCs/>
                <w:szCs w:val="28"/>
                <w:lang w:val="en-US"/>
              </w:rPr>
              <w:t xml:space="preserve">tải có mui </w:t>
            </w:r>
            <w:r w:rsidR="001E2BEF">
              <w:rPr>
                <w:rFonts w:ascii="Times New Roman" w:hAnsi="Times New Roman" w:eastAsia="Times New Roman" w:cs="Times New Roman"/>
                <w:iCs/>
                <w:szCs w:val="28"/>
                <w:lang w:val="en-US"/>
              </w:rPr>
              <w:t>biển số đăng ký</w:t>
            </w:r>
            <w:r>
              <w:rPr>
                <w:rFonts w:ascii="Times New Roman" w:hAnsi="Times New Roman" w:eastAsia="Times New Roman" w:cs="Times New Roman"/>
                <w:iCs/>
                <w:szCs w:val="28"/>
                <w:lang w:val="en-US"/>
              </w:rPr>
              <w:t>: (biển kiểm soát)</w:t>
            </w:r>
          </w:p>
          <w:p w14:paraId="575BADE8" w14:textId="47923EB3" w:rsidR="00D67EEF" w:rsidRPr="00D67EEF" w:rsidRDefault="00D67EEF" w:rsidP="00D67EEF">
            <w:pPr>
              <w:widowControl w:val="0"/>
              <w:spacing w:after="120"/>
              <w:jc w:val="center"/>
              <w:rPr>
                <w:rFonts w:ascii="Times New Roman" w:hAnsi="Times New Roman" w:eastAsia="Times New Roman" w:cs="Times New Roman"/>
                <w:b/>
                <w:bCs/>
                <w:szCs w:val="28"/>
                <w:lang w:val="en-US"/>
              </w:rPr>
            </w:pPr>
            <w:r>
              <w:rPr>
                <w:rFonts w:ascii="Times New Roman" w:hAnsi="Times New Roman" w:eastAsia="Times New Roman" w:cs="Times New Roman"/>
                <w:iCs/>
                <w:szCs w:val="28"/>
                <w:lang w:val="en-US"/>
              </w:rPr>
              <w:t xml:space="preserve">- </w:t>
            </w:r>
            <w:r w:rsidRPr="00D67EEF">
              <w:rPr>
                <w:rFonts w:ascii="Times New Roman" w:hAnsi="Times New Roman" w:eastAsia="Times New Roman" w:cs="Times New Roman"/>
                <w:iCs/>
                <w:szCs w:val="28"/>
                <w:lang w:val="en-US"/>
              </w:rPr>
              <w:t xml:space="preserve">Xe ô tô </w:t>
            </w:r>
            <w:r>
              <w:rPr>
                <w:rFonts w:ascii="Times New Roman" w:hAnsi="Times New Roman" w:eastAsia="Times New Roman" w:cs="Times New Roman"/>
                <w:iCs/>
                <w:szCs w:val="28"/>
                <w:lang w:val="en-US"/>
              </w:rPr>
              <w:t xml:space="preserve">tải có mui </w:t>
            </w:r>
            <w:r w:rsidR="001E2BEF">
              <w:rPr>
                <w:rFonts w:ascii="Times New Roman" w:hAnsi="Times New Roman" w:eastAsia="Times New Roman" w:cs="Times New Roman"/>
                <w:iCs/>
                <w:szCs w:val="28"/>
                <w:lang w:val="en-US"/>
              </w:rPr>
              <w:t>biển số đăng ký</w:t>
            </w:r>
            <w:r>
              <w:rPr>
                <w:rFonts w:ascii="Times New Roman" w:hAnsi="Times New Roman" w:eastAsia="Times New Roman" w:cs="Times New Roman"/>
                <w:iCs/>
                <w:szCs w:val="28"/>
                <w:lang w:val="en-US"/>
              </w:rPr>
              <w:t>: (biển kiểm soát)</w:t>
            </w:r>
          </w:p>
        </w:tc>
      </w:tr>
      <w:tr w:rsidR="00F3728F" w:rsidRPr="00D67EEF" w14:paraId="3962CF4E" w14:textId="77777777" w:rsidTr="00B7340B">
        <w:trPr>
          <w:trHeight w:val="1850"/>
        </w:trPr>
        <w:tc>
          <w:tcPr>
            <w:tcW w:w="590" w:type="dxa"/>
            <w:vAlign w:val="center"/>
          </w:tcPr>
          <w:p w14:paraId="042C9B20" w14:textId="39F1DA7E" w:rsidR="00F3728F" w:rsidRPr="00F3728F" w:rsidRDefault="00F3728F" w:rsidP="00F3728F">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2</w:t>
            </w:r>
          </w:p>
        </w:tc>
        <w:tc>
          <w:tcPr>
            <w:tcW w:w="1836" w:type="dxa"/>
            <w:vAlign w:val="center"/>
          </w:tcPr>
          <w:p w14:paraId="3E47CC87" w14:textId="41766113" w:rsidR="00F3728F" w:rsidRPr="00D67EEF" w:rsidRDefault="00F3728F" w:rsidP="00F3728F">
            <w:pPr>
              <w:widowControl w:val="0"/>
              <w:spacing w:after="120"/>
              <w:jc w:val="center"/>
              <w:rPr>
                <w:rFonts w:ascii="Times New Roman" w:hAnsi="Times New Roman" w:eastAsia="Times New Roman" w:cs="Times New Roman"/>
                <w:szCs w:val="28"/>
              </w:rPr>
            </w:pPr>
            <w:r w:rsidRPr="0038260D">
              <w:rPr>
                <w:rFonts w:ascii="Times New Roman" w:hAnsi="Times New Roman" w:eastAsia="Times New Roman" w:cs="Times New Roman"/>
                <w:color w:val="222222"/>
                <w:szCs w:val="28"/>
                <w:shd w:val="clear" w:color="auto" w:fill="FFFFFF"/>
              </w:rPr>
              <w:t>Oxy</w:t>
            </w:r>
            <w:r w:rsidRPr="0038260D">
              <w:rPr>
                <w:rFonts w:ascii="Times New Roman" w:hAnsi="Times New Roman" w:eastAsia="Times New Roman" w:cs="Times New Roman"/>
                <w:color w:val="222222"/>
                <w:szCs w:val="28"/>
                <w:shd w:val="clear" w:color="auto" w:fill="FFFFFF"/>
              </w:rPr>
              <w:t xml:space="preserve">, </w:t>
            </w:r>
            <w:r w:rsidRPr="0038260D">
              <w:rPr>
                <w:rFonts w:ascii="Times New Roman" w:hAnsi="Times New Roman" w:eastAsia="Times New Roman" w:cs="Times New Roman"/>
                <w:color w:val="222222"/>
                <w:szCs w:val="28"/>
                <w:shd w:val="clear" w:color="auto" w:fill="FFFFFF"/>
              </w:rPr>
              <w:t>chất lỏng làm lạnh</w:t>
            </w:r>
          </w:p>
        </w:tc>
        <w:tc>
          <w:tcPr>
            <w:tcW w:w="851" w:type="dxa"/>
            <w:vAlign w:val="center"/>
          </w:tcPr>
          <w:p w14:paraId="637E2FD5" w14:textId="7576FE0D" w:rsidR="00F3728F" w:rsidRPr="00D67EEF" w:rsidRDefault="00F3728F" w:rsidP="00F3728F">
            <w:pPr>
              <w:widowControl w:val="0"/>
              <w:spacing w:after="120"/>
              <w:jc w:val="center"/>
              <w:rPr>
                <w:rFonts w:ascii="Times New Roman" w:hAnsi="Times New Roman" w:eastAsia="Times New Roman" w:cs="Times New Roman"/>
                <w:szCs w:val="28"/>
              </w:rPr>
            </w:pPr>
            <w:r w:rsidRPr="003A06B1">
              <w:rPr>
                <w:rFonts w:ascii="Times New Roman" w:hAnsi="Times New Roman" w:eastAsia="Times New Roman" w:cs="Times New Roman"/>
                <w:sz w:val="26"/>
                <w:szCs w:val="26"/>
              </w:rPr>
              <w:t>107</w:t>
            </w:r>
            <w:r>
              <w:rPr>
                <w:rFonts w:ascii="Times New Roman" w:hAnsi="Times New Roman" w:eastAsia="Times New Roman" w:cs="Times New Roman"/>
                <w:sz w:val="26"/>
                <w:szCs w:val="26"/>
              </w:rPr>
              <w:t>3</w:t>
            </w:r>
          </w:p>
        </w:tc>
        <w:tc>
          <w:tcPr>
            <w:tcW w:w="976" w:type="dxa"/>
            <w:vAlign w:val="center"/>
          </w:tcPr>
          <w:p w14:paraId="7AFDE195" w14:textId="70FD24FE" w:rsidR="00F3728F" w:rsidRPr="00D67EEF" w:rsidRDefault="00F3728F" w:rsidP="00F3728F">
            <w:pPr>
              <w:widowControl w:val="0"/>
              <w:spacing w:after="120"/>
              <w:jc w:val="center"/>
              <w:rPr>
                <w:rFonts w:ascii="Times New Roman" w:hAnsi="Times New Roman" w:eastAsia="Times New Roman" w:cs="Times New Roman"/>
                <w:bCs/>
                <w:iCs/>
                <w:szCs w:val="28"/>
              </w:rPr>
            </w:pPr>
            <w:r>
              <w:rPr>
                <w:rFonts w:ascii="Times New Roman" w:hAnsi="Times New Roman" w:eastAsia="Times New Roman" w:cs="Times New Roman"/>
              </w:rPr>
              <w:t>2</w:t>
            </w:r>
          </w:p>
        </w:tc>
        <w:tc>
          <w:tcPr>
            <w:tcW w:w="992" w:type="dxa"/>
            <w:vAlign w:val="center"/>
          </w:tcPr>
          <w:p w14:paraId="78C3FDD9" w14:textId="3A81103F" w:rsidR="00F3728F" w:rsidRPr="00D67EEF" w:rsidRDefault="00F3728F" w:rsidP="00F3728F">
            <w:pPr>
              <w:widowControl w:val="0"/>
              <w:spacing w:after="120"/>
              <w:jc w:val="center"/>
              <w:rPr>
                <w:rFonts w:ascii="Times New Roman" w:hAnsi="Times New Roman" w:eastAsia="Times New Roman" w:cs="Times New Roman"/>
                <w:iCs/>
                <w:szCs w:val="28"/>
              </w:rPr>
            </w:pPr>
            <w:r>
              <w:rPr>
                <w:rFonts w:ascii="Times New Roman" w:hAnsi="Times New Roman" w:eastAsia="Times New Roman" w:cs="Times New Roman"/>
              </w:rPr>
              <w:t>225</w:t>
            </w:r>
          </w:p>
        </w:tc>
        <w:tc>
          <w:tcPr>
            <w:tcW w:w="1814" w:type="dxa"/>
            <w:vAlign w:val="center"/>
          </w:tcPr>
          <w:p w14:paraId="11EE5D41" w14:textId="3D88F4BC" w:rsidR="00F3728F" w:rsidRPr="00D67EEF" w:rsidRDefault="00F3728F" w:rsidP="00F3728F">
            <w:pPr>
              <w:widowControl w:val="0"/>
              <w:spacing w:after="120"/>
              <w:jc w:val="center"/>
              <w:rPr>
                <w:rFonts w:ascii="Times New Roman" w:hAnsi="Times New Roman" w:eastAsia="Times New Roman" w:cs="Times New Roman"/>
                <w:iCs/>
                <w:szCs w:val="28"/>
              </w:rPr>
            </w:pPr>
            <w:r w:rsidRPr="00D67EEF">
              <w:rPr>
                <w:rFonts w:ascii="Times New Roman" w:hAnsi="Times New Roman" w:eastAsia="Times New Roman" w:cs="Times New Roman"/>
                <w:iCs/>
                <w:szCs w:val="28"/>
                <w:lang w:val="en-US"/>
              </w:rPr>
              <w:t>Theo thiết kế của phương tiện</w:t>
            </w:r>
          </w:p>
        </w:tc>
        <w:tc>
          <w:tcPr>
            <w:tcW w:w="2864" w:type="dxa"/>
            <w:vAlign w:val="center"/>
          </w:tcPr>
          <w:p w14:paraId="5F5793CD" w14:textId="77777777" w:rsidR="00F3728F" w:rsidRPr="007F11A9" w:rsidRDefault="00F3728F" w:rsidP="00F3728F">
            <w:pPr>
              <w:widowControl w:val="0"/>
              <w:spacing w:after="120"/>
              <w:jc w:val="center"/>
              <w:rPr>
                <w:rFonts w:ascii="Times New Roman" w:hAnsi="Times New Roman" w:eastAsia="Times New Roman" w:cs="Times New Roman"/>
                <w:iCs/>
                <w:szCs w:val="28"/>
                <w:lang w:val="en-US"/>
              </w:rPr>
            </w:pPr>
            <w:r w:rsidRPr="007F11A9">
              <w:rPr>
                <w:rFonts w:ascii="Times New Roman" w:hAnsi="Times New Roman" w:eastAsia="Times New Roman" w:cs="Times New Roman"/>
                <w:iCs/>
                <w:szCs w:val="28"/>
                <w:lang w:val="en-US"/>
              </w:rPr>
              <w:t>Phương tiện vận chuyển:</w:t>
            </w:r>
          </w:p>
          <w:p w14:paraId="705442D4" w14:textId="5E8B4CDB" w:rsidR="00F3728F" w:rsidRPr="007F11A9" w:rsidRDefault="007F11A9" w:rsidP="00F3728F">
            <w:pPr>
              <w:spacing w:before="60" w:after="60" w:line="276" w:lineRule="auto"/>
              <w:jc w:val="center"/>
              <w:rPr>
                <w:rFonts w:ascii="Times New Roman" w:hAnsi="Times New Roman" w:eastAsia="Times New Roman" w:cs="Times New Roman"/>
                <w:szCs w:val="28"/>
              </w:rPr>
            </w:pPr>
            <w:r>
              <w:rPr>
                <w:rFonts w:ascii="Times New Roman" w:hAnsi="Times New Roman" w:eastAsia="Times New Roman" w:cs="Times New Roman"/>
                <w:szCs w:val="28"/>
                <w:lang w:val="en-US"/>
              </w:rPr>
              <w:t xml:space="preserve">- </w:t>
            </w:r>
            <w:r w:rsidR="00F3728F" w:rsidRPr="007F11A9">
              <w:rPr>
                <w:rFonts w:ascii="Times New Roman" w:hAnsi="Times New Roman" w:eastAsia="Times New Roman" w:cs="Times New Roman"/>
                <w:szCs w:val="28"/>
              </w:rPr>
              <w:t>Xitec chở oxy lỏng</w:t>
            </w:r>
            <w:r w:rsidR="00F3728F" w:rsidRPr="007F11A9">
              <w:rPr>
                <w:rFonts w:ascii="Times New Roman" w:hAnsi="Times New Roman" w:eastAsia="Times New Roman" w:cs="Times New Roman"/>
                <w:iCs/>
                <w:szCs w:val="28"/>
                <w:lang w:val="en-US"/>
              </w:rPr>
              <w:t xml:space="preserve"> có biển số đăng ký:</w:t>
            </w:r>
          </w:p>
          <w:p w14:paraId="007C3DFD" w14:textId="6B94B7CC" w:rsidR="00F3728F" w:rsidRPr="00D67EEF" w:rsidRDefault="00F3728F" w:rsidP="00F3728F">
            <w:pPr>
              <w:widowControl w:val="0"/>
              <w:spacing w:after="120"/>
              <w:jc w:val="center"/>
              <w:rPr>
                <w:rFonts w:ascii="Times New Roman" w:hAnsi="Times New Roman" w:eastAsia="Times New Roman" w:cs="Times New Roman"/>
                <w:iCs/>
                <w:szCs w:val="28"/>
              </w:rPr>
            </w:pPr>
            <w:r w:rsidRPr="007F11A9">
              <w:rPr>
                <w:rFonts w:ascii="Times New Roman" w:hAnsi="Times New Roman" w:eastAsia="Times New Roman" w:cs="Times New Roman"/>
                <w:szCs w:val="28"/>
              </w:rPr>
              <w:t>(biển kiểm soát)</w:t>
            </w:r>
          </w:p>
        </w:tc>
      </w:tr>
    </w:tbl>
    <w:p w14:paraId="77138AF6" w14:textId="77777777" w:rsidR="00141A0D" w:rsidRPr="00FF34E5" w:rsidRDefault="00141A0D" w:rsidP="00141A0D">
      <w:pPr>
        <w:widowControl w:val="0"/>
        <w:spacing w:after="120"/>
        <w:jc w:val="center"/>
        <w:rPr>
          <w:rFonts w:ascii="Times New Roman" w:hAnsi="Times New Roman" w:eastAsia="Times New Roman" w:cs="Times New Roman"/>
          <w:i/>
          <w:szCs w:val="28"/>
          <w:lang w:val="vi-VN"/>
        </w:rPr>
      </w:pPr>
    </w:p>
    <w:p w14:paraId="68F4CF5A" w14:textId="77777777" w:rsidR="001F3AB8" w:rsidRPr="0039083A" w:rsidRDefault="001F3AB8" w:rsidP="00141A0D">
      <w:pPr>
        <w:widowControl w:val="0"/>
        <w:jc w:val="center"/>
        <w:rPr>
          <w:rFonts w:ascii="Times New Roman" w:hAnsi="Times New Roman" w:eastAsia="Times New Roman" w:cs="Times New Roman"/>
          <w:i/>
          <w:szCs w:val="28"/>
          <w:lang w:val="pt-BR"/>
        </w:rPr>
      </w:pPr>
    </w:p>
    <w:sectPr w:rsidR="001F3AB8" w:rsidRPr="0039083A" w:rsidSect="00C75ED0">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BA29A" w14:textId="77777777" w:rsidR="001B13CC" w:rsidRDefault="001B13CC">
      <w:r>
        <w:rPr>
          <w:rFonts w:ascii="Times New Roman" w:hAnsi="Times New Roman" w:eastAsia="Times New Roman" w:cs="Times New Roman"/>
        </w:rPr>
        <w:separator/>
      </w:r>
    </w:p>
  </w:endnote>
  <w:endnote w:type="continuationSeparator" w:id="0">
    <w:p w14:paraId="36346946" w14:textId="77777777" w:rsidR="001B13CC" w:rsidRDefault="001B13CC">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0AAE7" w14:textId="77777777" w:rsidR="001B13CC" w:rsidRDefault="001B13CC">
      <w:r>
        <w:rPr>
          <w:rFonts w:ascii="Times New Roman" w:hAnsi="Times New Roman" w:eastAsia="Times New Roman" w:cs="Times New Roman"/>
        </w:rPr>
        <w:separator/>
      </w:r>
    </w:p>
  </w:footnote>
  <w:footnote w:type="continuationSeparator" w:id="0">
    <w:p w14:paraId="73A65E01" w14:textId="77777777" w:rsidR="001B13CC" w:rsidRDefault="001B13CC">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249391"/>
      <w:docPartObj>
        <w:docPartGallery w:val="Page Numbers (Top of Page)"/>
        <w:docPartUnique/>
      </w:docPartObj>
    </w:sdtPr>
    <w:sdtEndPr>
      <w:rPr>
        <w:rFonts w:ascii="Times New Roman" w:hAnsi="Times New Roman" w:eastAsia="Times New Roman" w:cs="Times New Roman"/>
        <w:noProof/>
      </w:rPr>
    </w:sdtEndPr>
    <w:sdtContent>
      <w:p w14:paraId="40BB7D7E" w14:textId="6A31074B" w:rsidR="0002661C" w:rsidRPr="00646905" w:rsidRDefault="0002661C" w:rsidP="00646905">
        <w:pPr>
          <w:pStyle w:val="Header"/>
          <w:jc w:val="center"/>
          <w:rPr>
            <w:rFonts w:ascii="Times New Roman" w:hAnsi="Times New Roman" w:eastAsia="Times New Roman" w:cs="Times New Roman"/>
          </w:rPr>
        </w:pPr>
        <w:r w:rsidRPr="0002661C">
          <w:rPr>
            <w:rFonts w:ascii="Times New Roman" w:hAnsi="Times New Roman" w:eastAsia="Times New Roman" w:cs="Times New Roman"/>
          </w:rPr>
          <w:fldChar w:fldCharType="begin"/>
        </w:r>
        <w:r w:rsidRPr="0002661C">
          <w:rPr>
            <w:rFonts w:ascii="Times New Roman" w:hAnsi="Times New Roman" w:eastAsia="Times New Roman" w:cs="Times New Roman"/>
          </w:rPr>
          <w:instrText xml:space="preserve"> PAGE   \* MERGEFORMAT </w:instrText>
        </w:r>
        <w:r w:rsidRPr="0002661C">
          <w:rPr>
            <w:rFonts w:ascii="Times New Roman" w:hAnsi="Times New Roman" w:eastAsia="Times New Roman" w:cs="Times New Roman"/>
          </w:rPr>
          <w:fldChar w:fldCharType="separate"/>
        </w:r>
        <w:r w:rsidR="001D5D63">
          <w:rPr>
            <w:rFonts w:ascii="Times New Roman" w:hAnsi="Times New Roman" w:eastAsia="Times New Roman" w:cs="Times New Roman"/>
            <w:noProof/>
          </w:rPr>
          <w:t>2</w:t>
        </w:r>
        <w:r w:rsidRPr="0002661C">
          <w:rPr>
            <w:rFonts w:ascii="Times New Roman" w:hAnsi="Times New Roman" w:eastAsia="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87A"/>
    <w:multiLevelType w:val="hybridMultilevel"/>
    <w:tmpl w:val="7A546012"/>
    <w:lvl w:ilvl="0" w:tplc="E6E0DF16">
      <w:start w:val="1"/>
      <w:numFmt w:val="decimal"/>
      <w:lvlText w:val="%1."/>
      <w:lvlJc w:val="left"/>
      <w:pPr>
        <w:ind w:left="90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035F4"/>
    <w:multiLevelType w:val="hybridMultilevel"/>
    <w:tmpl w:val="6A7A4CE8"/>
    <w:lvl w:ilvl="0" w:tplc="231C5094">
      <w:start w:val="1"/>
      <w:numFmt w:val="bullet"/>
      <w:pStyle w:val="vao-v"/>
      <w:lvlText w:val="–"/>
      <w:lvlJc w:val="left"/>
      <w:pPr>
        <w:tabs>
          <w:tab w:val="num" w:pos="360"/>
        </w:tabs>
        <w:ind w:left="340" w:hanging="340"/>
      </w:pPr>
      <w:rPr>
        <w:rFonts w:ascii="Times New Roman" w:hAnsi="Times New Roman" w:eastAsia="Times New Roman" w:cs="Times New Roman"/>
        <w:sz w:val="22"/>
      </w:rPr>
    </w:lvl>
    <w:lvl w:ilvl="1" w:tplc="04090003">
      <w:start w:val="1"/>
      <w:numFmt w:val="bullet"/>
      <w:lvlText w:val="o"/>
      <w:lvlJc w:val="left"/>
      <w:pPr>
        <w:tabs>
          <w:tab w:val="num" w:pos="1156"/>
        </w:tabs>
        <w:ind w:left="1156" w:hanging="360"/>
      </w:pPr>
      <w:rPr>
        <w:rFonts w:ascii="Times New Roman" w:hAnsi="Times New Roman" w:eastAsia="Times New Roman" w:cs="Times New Roman"/>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Times New Roman" w:hAnsi="Times New Roman" w:eastAsia="Times New Roman" w:cs="Times New Roman"/>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Times New Roman" w:hAnsi="Times New Roman" w:eastAsia="Times New Roman" w:cs="Times New Roman"/>
      </w:rPr>
    </w:lvl>
    <w:lvl w:ilvl="8" w:tplc="04090005">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0C194DE0"/>
    <w:multiLevelType w:val="singleLevel"/>
    <w:tmpl w:val="ACCC8258"/>
    <w:lvl w:ilvl="0">
      <w:numFmt w:val="bullet"/>
      <w:lvlText w:val="-"/>
      <w:lvlJc w:val="left"/>
      <w:pPr>
        <w:tabs>
          <w:tab w:val="num" w:pos="927"/>
        </w:tabs>
        <w:ind w:left="927" w:hanging="360"/>
      </w:pPr>
      <w:rPr>
        <w:rFonts w:ascii="Times New Roman" w:hAnsi="Times New Roman" w:eastAsia="Times New Roman" w:cs="Times New Roman"/>
      </w:rPr>
    </w:lvl>
  </w:abstractNum>
  <w:abstractNum w:abstractNumId="3" w15:restartNumberingAfterBreak="0">
    <w:nsid w:val="11F93ED4"/>
    <w:multiLevelType w:val="hybridMultilevel"/>
    <w:tmpl w:val="83864348"/>
    <w:lvl w:ilvl="0" w:tplc="D0AA9534">
      <w:start w:val="1"/>
      <w:numFmt w:val="decimal"/>
      <w:lvlText w:val="%1."/>
      <w:lvlJc w:val="left"/>
      <w:pPr>
        <w:ind w:left="927" w:hanging="360"/>
      </w:pPr>
      <w:rPr>
        <w:rFonts w:ascii="Times New Roman" w:hAnsi="Times New Roman" w:eastAsia="Times New Roman" w:cs="Times New Roman"/>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B5803"/>
    <w:multiLevelType w:val="hybridMultilevel"/>
    <w:tmpl w:val="0D32AF88"/>
    <w:lvl w:ilvl="0" w:tplc="49363434">
      <w:start w:val="2"/>
      <w:numFmt w:val="bullet"/>
      <w:lvlText w:val="-"/>
      <w:lvlJc w:val="left"/>
      <w:pPr>
        <w:tabs>
          <w:tab w:val="num" w:pos="720"/>
        </w:tabs>
        <w:ind w:left="720" w:hanging="360"/>
      </w:pPr>
      <w:rPr>
        <w:rFonts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ascii="Times New Roman" w:hAnsi="Times New Roman" w:eastAsia="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Times New Roman" w:hAnsi="Times New Roman" w:eastAsia="Times New Roman" w:cs="Times New Roman"/>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Times New Roman" w:hAnsi="Times New Roman" w:eastAsia="Times New Roman" w:cs="Times New Roman"/>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32A0A"/>
    <w:multiLevelType w:val="hybridMultilevel"/>
    <w:tmpl w:val="D4BCDCDA"/>
    <w:lvl w:ilvl="0" w:tplc="396AF05E">
      <w:start w:val="3"/>
      <w:numFmt w:val="bullet"/>
      <w:lvlText w:val="-"/>
      <w:lvlJc w:val="left"/>
      <w:pPr>
        <w:ind w:left="899" w:hanging="360"/>
      </w:pPr>
      <w:rPr>
        <w:rFonts w:ascii="Times New Roman" w:hAnsi="Times New Roman" w:eastAsia="Times New Roman" w:cs="Times New Roman"/>
      </w:rPr>
    </w:lvl>
    <w:lvl w:ilvl="1" w:tplc="04090003" w:tentative="1">
      <w:start w:val="1"/>
      <w:numFmt w:val="bullet"/>
      <w:lvlText w:val="o"/>
      <w:lvlJc w:val="left"/>
      <w:pPr>
        <w:ind w:left="1619" w:hanging="360"/>
      </w:pPr>
      <w:rPr>
        <w:rFonts w:ascii="Times New Roman" w:hAnsi="Times New Roman" w:eastAsia="Times New Roman" w:cs="Times New Roman"/>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Times New Roman" w:hAnsi="Times New Roman" w:eastAsia="Times New Roman" w:cs="Times New Roman"/>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Times New Roman" w:hAnsi="Times New Roman" w:eastAsia="Times New Roman" w:cs="Times New Roman"/>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E474A60"/>
    <w:multiLevelType w:val="singleLevel"/>
    <w:tmpl w:val="169CC868"/>
    <w:lvl w:ilvl="0">
      <w:start w:val="1"/>
      <w:numFmt w:val="decimal"/>
      <w:lvlText w:val="%1."/>
      <w:lvlJc w:val="left"/>
      <w:pPr>
        <w:tabs>
          <w:tab w:val="num" w:pos="1002"/>
        </w:tabs>
        <w:ind w:left="1002" w:hanging="360"/>
      </w:pPr>
      <w:rPr>
        <w:rFonts w:ascii="Times New Roman" w:hAnsi="Times New Roman" w:eastAsia="Times New Roman" w:cs="Times New Roman"/>
      </w:rPr>
    </w:lvl>
  </w:abstractNum>
  <w:abstractNum w:abstractNumId="8" w15:restartNumberingAfterBreak="0">
    <w:nsid w:val="2EE0797A"/>
    <w:multiLevelType w:val="singleLevel"/>
    <w:tmpl w:val="02E8F112"/>
    <w:lvl w:ilvl="0">
      <w:start w:val="1"/>
      <w:numFmt w:val="decimal"/>
      <w:lvlText w:val="%1."/>
      <w:lvlJc w:val="left"/>
      <w:pPr>
        <w:tabs>
          <w:tab w:val="num" w:pos="927"/>
        </w:tabs>
        <w:ind w:left="927" w:hanging="360"/>
      </w:pPr>
      <w:rPr>
        <w:rFonts w:ascii="Times New Roman" w:hAnsi="Times New Roman" w:eastAsia="Times New Roman" w:cs="Times New Roman"/>
      </w:rPr>
    </w:lvl>
  </w:abstractNum>
  <w:abstractNum w:abstractNumId="9" w15:restartNumberingAfterBreak="0">
    <w:nsid w:val="337C52EF"/>
    <w:multiLevelType w:val="singleLevel"/>
    <w:tmpl w:val="B29C7690"/>
    <w:lvl w:ilvl="0">
      <w:numFmt w:val="bullet"/>
      <w:lvlText w:val="-"/>
      <w:lvlJc w:val="left"/>
      <w:pPr>
        <w:tabs>
          <w:tab w:val="num" w:pos="1077"/>
        </w:tabs>
        <w:ind w:left="1077" w:hanging="360"/>
      </w:pPr>
      <w:rPr>
        <w:rFonts w:ascii="Times New Roman" w:hAnsi="Times New Roman" w:eastAsia="Times New Roman" w:cs="Times New Roman"/>
      </w:rPr>
    </w:lvl>
  </w:abstractNum>
  <w:abstractNum w:abstractNumId="10" w15:restartNumberingAfterBreak="0">
    <w:nsid w:val="38695785"/>
    <w:multiLevelType w:val="hybridMultilevel"/>
    <w:tmpl w:val="A774AF36"/>
    <w:lvl w:ilvl="0" w:tplc="B24238E0">
      <w:start w:val="1"/>
      <w:numFmt w:val="decimal"/>
      <w:lvlText w:val="%1"/>
      <w:lvlJc w:val="center"/>
      <w:pPr>
        <w:ind w:left="540" w:hanging="360"/>
      </w:pPr>
      <w:rPr>
        <w:rFonts w:ascii="Times New Roman" w:hAnsi="Times New Roman" w:eastAsia="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3E017110"/>
    <w:multiLevelType w:val="hybridMultilevel"/>
    <w:tmpl w:val="5B1214C4"/>
    <w:lvl w:ilvl="0" w:tplc="79CE5488">
      <w:start w:val="3"/>
      <w:numFmt w:val="bullet"/>
      <w:lvlText w:val="-"/>
      <w:lvlJc w:val="left"/>
      <w:pPr>
        <w:ind w:left="927" w:hanging="360"/>
      </w:pPr>
      <w:rPr>
        <w:rFonts w:ascii="Times New Roman" w:hAnsi="Times New Roman" w:eastAsia="Times New Roman" w:cs="Times New Roman"/>
      </w:rPr>
    </w:lvl>
    <w:lvl w:ilvl="1" w:tplc="04090003" w:tentative="1">
      <w:start w:val="1"/>
      <w:numFmt w:val="bullet"/>
      <w:lvlText w:val="o"/>
      <w:lvlJc w:val="left"/>
      <w:pPr>
        <w:ind w:left="1647" w:hanging="360"/>
      </w:pPr>
      <w:rPr>
        <w:rFonts w:ascii="Times New Roman" w:hAnsi="Times New Roman" w:eastAsia="Times New Roman" w:cs="Times New Roman"/>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Times New Roman" w:hAnsi="Times New Roman" w:eastAsia="Times New Roman" w:cs="Times New Roman"/>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Times New Roman" w:hAnsi="Times New Roman" w:eastAsia="Times New Roman" w:cs="Times New Roman"/>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E72504A"/>
    <w:multiLevelType w:val="singleLevel"/>
    <w:tmpl w:val="C07CF9EE"/>
    <w:lvl w:ilvl="0">
      <w:start w:val="2"/>
      <w:numFmt w:val="decimal"/>
      <w:lvlText w:val="%1."/>
      <w:lvlJc w:val="left"/>
      <w:pPr>
        <w:tabs>
          <w:tab w:val="num" w:pos="927"/>
        </w:tabs>
        <w:ind w:left="927" w:hanging="360"/>
      </w:pPr>
      <w:rPr>
        <w:rFonts w:ascii="Times New Roman" w:hAnsi="Times New Roman" w:eastAsia="Times New Roman" w:cs="Times New Roman"/>
      </w:rPr>
    </w:lvl>
  </w:abstractNum>
  <w:abstractNum w:abstractNumId="13" w15:restartNumberingAfterBreak="0">
    <w:nsid w:val="53E24511"/>
    <w:multiLevelType w:val="singleLevel"/>
    <w:tmpl w:val="CD8E7BFE"/>
    <w:lvl w:ilvl="0">
      <w:start w:val="1"/>
      <w:numFmt w:val="lowerLetter"/>
      <w:lvlText w:val="%1."/>
      <w:lvlJc w:val="left"/>
      <w:pPr>
        <w:tabs>
          <w:tab w:val="num" w:pos="1002"/>
        </w:tabs>
        <w:ind w:left="1002" w:hanging="360"/>
      </w:pPr>
      <w:rPr>
        <w:rFonts w:ascii="Times New Roman" w:hAnsi="Times New Roman" w:eastAsia="Times New Roman" w:cs="Times New Roman"/>
      </w:rPr>
    </w:lvl>
  </w:abstractNum>
  <w:abstractNum w:abstractNumId="14" w15:restartNumberingAfterBreak="0">
    <w:nsid w:val="60B72AD7"/>
    <w:multiLevelType w:val="singleLevel"/>
    <w:tmpl w:val="52C02590"/>
    <w:lvl w:ilvl="0">
      <w:start w:val="1"/>
      <w:numFmt w:val="decimal"/>
      <w:lvlText w:val="%1."/>
      <w:lvlJc w:val="left"/>
      <w:pPr>
        <w:tabs>
          <w:tab w:val="num" w:pos="1032"/>
        </w:tabs>
        <w:ind w:left="1032" w:hanging="390"/>
      </w:pPr>
      <w:rPr>
        <w:rFonts w:ascii="Times New Roman" w:hAnsi="Times New Roman" w:eastAsia="Times New Roman" w:cs="Times New Roman"/>
      </w:rPr>
    </w:lvl>
  </w:abstractNum>
  <w:abstractNum w:abstractNumId="15" w15:restartNumberingAfterBreak="0">
    <w:nsid w:val="690B293B"/>
    <w:multiLevelType w:val="singleLevel"/>
    <w:tmpl w:val="134A444C"/>
    <w:lvl w:ilvl="0">
      <w:start w:val="4"/>
      <w:numFmt w:val="decimal"/>
      <w:lvlText w:val="%1."/>
      <w:lvlJc w:val="left"/>
      <w:pPr>
        <w:tabs>
          <w:tab w:val="num" w:pos="927"/>
        </w:tabs>
        <w:ind w:left="927" w:hanging="360"/>
      </w:pPr>
      <w:rPr>
        <w:rFonts w:ascii="Times New Roman" w:hAnsi="Times New Roman" w:eastAsia="Times New Roman" w:cs="Times New Roman"/>
      </w:rPr>
    </w:lvl>
  </w:abstractNum>
  <w:abstractNum w:abstractNumId="16" w15:restartNumberingAfterBreak="0">
    <w:nsid w:val="75C727DE"/>
    <w:multiLevelType w:val="singleLevel"/>
    <w:tmpl w:val="5462A830"/>
    <w:lvl w:ilvl="0">
      <w:start w:val="1"/>
      <w:numFmt w:val="upperRoman"/>
      <w:lvlText w:val="%1."/>
      <w:lvlJc w:val="left"/>
      <w:pPr>
        <w:tabs>
          <w:tab w:val="num" w:pos="1287"/>
        </w:tabs>
        <w:ind w:left="1287" w:hanging="720"/>
      </w:pPr>
      <w:rPr>
        <w:rFonts w:ascii="Times New Roman" w:hAnsi="Times New Roman" w:eastAsia="Times New Roman" w:cs="Times New Roman"/>
      </w:rPr>
    </w:lvl>
  </w:abstractNum>
  <w:abstractNum w:abstractNumId="17" w15:restartNumberingAfterBreak="0">
    <w:nsid w:val="77CD50FE"/>
    <w:multiLevelType w:val="singleLevel"/>
    <w:tmpl w:val="DF5C6036"/>
    <w:lvl w:ilvl="0">
      <w:numFmt w:val="bullet"/>
      <w:lvlText w:val="-"/>
      <w:lvlJc w:val="left"/>
      <w:pPr>
        <w:tabs>
          <w:tab w:val="num" w:pos="927"/>
        </w:tabs>
        <w:ind w:left="927" w:hanging="360"/>
      </w:pPr>
      <w:rPr>
        <w:rFonts w:ascii="Times New Roman" w:hAnsi="Times New Roman" w:eastAsia="Times New Roman" w:cs="Times New Roman"/>
      </w:rPr>
    </w:lvl>
  </w:abstractNum>
  <w:abstractNum w:abstractNumId="18" w15:restartNumberingAfterBreak="0">
    <w:nsid w:val="77F37FE7"/>
    <w:multiLevelType w:val="hybridMultilevel"/>
    <w:tmpl w:val="734811FC"/>
    <w:lvl w:ilvl="0" w:tplc="88C80356">
      <w:start w:val="1"/>
      <w:numFmt w:val="decimal"/>
      <w:lvlText w:val="%1."/>
      <w:lvlJc w:val="left"/>
      <w:pPr>
        <w:ind w:left="1080" w:hanging="360"/>
      </w:pPr>
      <w:rPr>
        <w:rFonts w:ascii="Times New Roman" w:hAnsi="Times New Roman" w:eastAsia="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13"/>
  </w:num>
  <w:num w:numId="4">
    <w:abstractNumId w:val="7"/>
  </w:num>
  <w:num w:numId="5">
    <w:abstractNumId w:val="14"/>
  </w:num>
  <w:num w:numId="6">
    <w:abstractNumId w:val="8"/>
  </w:num>
  <w:num w:numId="7">
    <w:abstractNumId w:val="15"/>
  </w:num>
  <w:num w:numId="8">
    <w:abstractNumId w:val="12"/>
  </w:num>
  <w:num w:numId="9">
    <w:abstractNumId w:val="2"/>
  </w:num>
  <w:num w:numId="10">
    <w:abstractNumId w:val="17"/>
  </w:num>
  <w:num w:numId="11">
    <w:abstractNumId w:val="4"/>
  </w:num>
  <w:num w:numId="12">
    <w:abstractNumId w:val="11"/>
  </w:num>
  <w:num w:numId="13">
    <w:abstractNumId w:val="1"/>
  </w:num>
  <w:num w:numId="14">
    <w:abstractNumId w:val="18"/>
  </w:num>
  <w:num w:numId="15">
    <w:abstractNumId w:val="5"/>
  </w:num>
  <w:num w:numId="16">
    <w:abstractNumId w:val="1"/>
  </w:num>
  <w:num w:numId="17">
    <w:abstractNumId w:val="6"/>
  </w:num>
  <w:num w:numId="18">
    <w:abstractNumId w:val="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6FE"/>
    <w:rsid w:val="00001DF4"/>
    <w:rsid w:val="000058D8"/>
    <w:rsid w:val="00005A0D"/>
    <w:rsid w:val="00005E65"/>
    <w:rsid w:val="00006263"/>
    <w:rsid w:val="000068E1"/>
    <w:rsid w:val="00010D08"/>
    <w:rsid w:val="000112B7"/>
    <w:rsid w:val="00011D97"/>
    <w:rsid w:val="00013CFD"/>
    <w:rsid w:val="000146CF"/>
    <w:rsid w:val="000154E1"/>
    <w:rsid w:val="000154F2"/>
    <w:rsid w:val="00015D18"/>
    <w:rsid w:val="00017777"/>
    <w:rsid w:val="000213E0"/>
    <w:rsid w:val="00021A3F"/>
    <w:rsid w:val="0002254D"/>
    <w:rsid w:val="000225F7"/>
    <w:rsid w:val="000233BD"/>
    <w:rsid w:val="0002661C"/>
    <w:rsid w:val="000275D9"/>
    <w:rsid w:val="00030159"/>
    <w:rsid w:val="00036B68"/>
    <w:rsid w:val="00036CCB"/>
    <w:rsid w:val="000371E1"/>
    <w:rsid w:val="00040E23"/>
    <w:rsid w:val="00040E25"/>
    <w:rsid w:val="00043ACF"/>
    <w:rsid w:val="00044BF2"/>
    <w:rsid w:val="000455BB"/>
    <w:rsid w:val="000456FC"/>
    <w:rsid w:val="000468BE"/>
    <w:rsid w:val="00050559"/>
    <w:rsid w:val="0005065B"/>
    <w:rsid w:val="0005373E"/>
    <w:rsid w:val="00055172"/>
    <w:rsid w:val="00056054"/>
    <w:rsid w:val="00056784"/>
    <w:rsid w:val="00056B53"/>
    <w:rsid w:val="00057CBD"/>
    <w:rsid w:val="00064DA6"/>
    <w:rsid w:val="0007134D"/>
    <w:rsid w:val="000727B1"/>
    <w:rsid w:val="00072FD3"/>
    <w:rsid w:val="00074306"/>
    <w:rsid w:val="0007585A"/>
    <w:rsid w:val="00076E7B"/>
    <w:rsid w:val="00077C05"/>
    <w:rsid w:val="00083FEE"/>
    <w:rsid w:val="00085101"/>
    <w:rsid w:val="000858AF"/>
    <w:rsid w:val="000935D1"/>
    <w:rsid w:val="000946D0"/>
    <w:rsid w:val="000956C7"/>
    <w:rsid w:val="000965EE"/>
    <w:rsid w:val="00096E11"/>
    <w:rsid w:val="00097580"/>
    <w:rsid w:val="000A0B77"/>
    <w:rsid w:val="000A4E1D"/>
    <w:rsid w:val="000A51D0"/>
    <w:rsid w:val="000A5FA9"/>
    <w:rsid w:val="000B0BE0"/>
    <w:rsid w:val="000B674A"/>
    <w:rsid w:val="000B7A6B"/>
    <w:rsid w:val="000C5E24"/>
    <w:rsid w:val="000D10D8"/>
    <w:rsid w:val="000D1CDD"/>
    <w:rsid w:val="000D2963"/>
    <w:rsid w:val="000D32D4"/>
    <w:rsid w:val="000D3A6A"/>
    <w:rsid w:val="000D68EF"/>
    <w:rsid w:val="000D70CE"/>
    <w:rsid w:val="000E45CC"/>
    <w:rsid w:val="000E59FC"/>
    <w:rsid w:val="000E7B15"/>
    <w:rsid w:val="000F10B3"/>
    <w:rsid w:val="000F2165"/>
    <w:rsid w:val="000F22E5"/>
    <w:rsid w:val="001002E6"/>
    <w:rsid w:val="00100F8D"/>
    <w:rsid w:val="001016E5"/>
    <w:rsid w:val="00103449"/>
    <w:rsid w:val="00105B50"/>
    <w:rsid w:val="0011128A"/>
    <w:rsid w:val="001120AE"/>
    <w:rsid w:val="001124C0"/>
    <w:rsid w:val="00113D06"/>
    <w:rsid w:val="00121322"/>
    <w:rsid w:val="00122FE5"/>
    <w:rsid w:val="00123EF8"/>
    <w:rsid w:val="00126200"/>
    <w:rsid w:val="001267FA"/>
    <w:rsid w:val="00137EAA"/>
    <w:rsid w:val="001417CE"/>
    <w:rsid w:val="00141A0D"/>
    <w:rsid w:val="00142BDC"/>
    <w:rsid w:val="00142FCF"/>
    <w:rsid w:val="00144A0B"/>
    <w:rsid w:val="00144B4B"/>
    <w:rsid w:val="00145790"/>
    <w:rsid w:val="00145860"/>
    <w:rsid w:val="00145E78"/>
    <w:rsid w:val="00147353"/>
    <w:rsid w:val="00152526"/>
    <w:rsid w:val="00152551"/>
    <w:rsid w:val="00155C34"/>
    <w:rsid w:val="00156355"/>
    <w:rsid w:val="0015662E"/>
    <w:rsid w:val="00160E36"/>
    <w:rsid w:val="00161515"/>
    <w:rsid w:val="00161C06"/>
    <w:rsid w:val="0016388B"/>
    <w:rsid w:val="001655A4"/>
    <w:rsid w:val="00173DD8"/>
    <w:rsid w:val="001743FB"/>
    <w:rsid w:val="00180C4F"/>
    <w:rsid w:val="00181394"/>
    <w:rsid w:val="00181C74"/>
    <w:rsid w:val="00183048"/>
    <w:rsid w:val="00183984"/>
    <w:rsid w:val="00183C47"/>
    <w:rsid w:val="00184E88"/>
    <w:rsid w:val="00185E27"/>
    <w:rsid w:val="00186345"/>
    <w:rsid w:val="00187D0D"/>
    <w:rsid w:val="00190FB6"/>
    <w:rsid w:val="00193A65"/>
    <w:rsid w:val="00196946"/>
    <w:rsid w:val="001A2027"/>
    <w:rsid w:val="001A21D3"/>
    <w:rsid w:val="001A4E67"/>
    <w:rsid w:val="001A73A4"/>
    <w:rsid w:val="001A77FE"/>
    <w:rsid w:val="001B13CC"/>
    <w:rsid w:val="001B6A76"/>
    <w:rsid w:val="001B7D09"/>
    <w:rsid w:val="001D443A"/>
    <w:rsid w:val="001D4F88"/>
    <w:rsid w:val="001D5D63"/>
    <w:rsid w:val="001D7E63"/>
    <w:rsid w:val="001E2BEF"/>
    <w:rsid w:val="001F0BCD"/>
    <w:rsid w:val="001F2F53"/>
    <w:rsid w:val="001F3AB8"/>
    <w:rsid w:val="001F3FF0"/>
    <w:rsid w:val="001F5CE3"/>
    <w:rsid w:val="001F5EE5"/>
    <w:rsid w:val="002038EA"/>
    <w:rsid w:val="00203CA2"/>
    <w:rsid w:val="00210C3E"/>
    <w:rsid w:val="002117AB"/>
    <w:rsid w:val="00212493"/>
    <w:rsid w:val="00215CB6"/>
    <w:rsid w:val="00221724"/>
    <w:rsid w:val="002231F2"/>
    <w:rsid w:val="00232538"/>
    <w:rsid w:val="002335B4"/>
    <w:rsid w:val="00242674"/>
    <w:rsid w:val="00245E98"/>
    <w:rsid w:val="00250286"/>
    <w:rsid w:val="00250CDB"/>
    <w:rsid w:val="00251E9E"/>
    <w:rsid w:val="00253D4A"/>
    <w:rsid w:val="002577BB"/>
    <w:rsid w:val="00260CE7"/>
    <w:rsid w:val="002618F0"/>
    <w:rsid w:val="00262ABC"/>
    <w:rsid w:val="00262EBC"/>
    <w:rsid w:val="002630D5"/>
    <w:rsid w:val="0026364C"/>
    <w:rsid w:val="00264577"/>
    <w:rsid w:val="00264E24"/>
    <w:rsid w:val="00271E06"/>
    <w:rsid w:val="0027269C"/>
    <w:rsid w:val="0027474A"/>
    <w:rsid w:val="002774FB"/>
    <w:rsid w:val="00277944"/>
    <w:rsid w:val="00281EBB"/>
    <w:rsid w:val="00282AF2"/>
    <w:rsid w:val="00284AF7"/>
    <w:rsid w:val="00285BD2"/>
    <w:rsid w:val="00286707"/>
    <w:rsid w:val="00291128"/>
    <w:rsid w:val="002918DC"/>
    <w:rsid w:val="00292F8F"/>
    <w:rsid w:val="00295819"/>
    <w:rsid w:val="002970F5"/>
    <w:rsid w:val="00297A6A"/>
    <w:rsid w:val="002A036B"/>
    <w:rsid w:val="002A11A4"/>
    <w:rsid w:val="002A4A2B"/>
    <w:rsid w:val="002A5563"/>
    <w:rsid w:val="002B0075"/>
    <w:rsid w:val="002B0204"/>
    <w:rsid w:val="002B079D"/>
    <w:rsid w:val="002B1C5B"/>
    <w:rsid w:val="002B3559"/>
    <w:rsid w:val="002B7A17"/>
    <w:rsid w:val="002C2591"/>
    <w:rsid w:val="002C4A84"/>
    <w:rsid w:val="002C5CB7"/>
    <w:rsid w:val="002C72A9"/>
    <w:rsid w:val="002C7ED6"/>
    <w:rsid w:val="002D0F78"/>
    <w:rsid w:val="002D138B"/>
    <w:rsid w:val="002D22DC"/>
    <w:rsid w:val="002D2DF5"/>
    <w:rsid w:val="002D3081"/>
    <w:rsid w:val="002D631D"/>
    <w:rsid w:val="002D6CAE"/>
    <w:rsid w:val="002D77D9"/>
    <w:rsid w:val="002D782E"/>
    <w:rsid w:val="002D7D01"/>
    <w:rsid w:val="002E1E9B"/>
    <w:rsid w:val="002E2E66"/>
    <w:rsid w:val="002E3822"/>
    <w:rsid w:val="002E4AC0"/>
    <w:rsid w:val="002E5B52"/>
    <w:rsid w:val="002E6115"/>
    <w:rsid w:val="002F2367"/>
    <w:rsid w:val="002F6044"/>
    <w:rsid w:val="002F7B46"/>
    <w:rsid w:val="003079C7"/>
    <w:rsid w:val="00310592"/>
    <w:rsid w:val="00311865"/>
    <w:rsid w:val="00312A59"/>
    <w:rsid w:val="00316E41"/>
    <w:rsid w:val="003242F7"/>
    <w:rsid w:val="003260EE"/>
    <w:rsid w:val="00330F21"/>
    <w:rsid w:val="00331F1A"/>
    <w:rsid w:val="003342B9"/>
    <w:rsid w:val="003351EA"/>
    <w:rsid w:val="00337F51"/>
    <w:rsid w:val="0034236C"/>
    <w:rsid w:val="00342CD9"/>
    <w:rsid w:val="0034762F"/>
    <w:rsid w:val="00350683"/>
    <w:rsid w:val="0035209B"/>
    <w:rsid w:val="0035376E"/>
    <w:rsid w:val="00355522"/>
    <w:rsid w:val="00357388"/>
    <w:rsid w:val="003607F0"/>
    <w:rsid w:val="003620B7"/>
    <w:rsid w:val="003646D1"/>
    <w:rsid w:val="00365400"/>
    <w:rsid w:val="003673D2"/>
    <w:rsid w:val="00367788"/>
    <w:rsid w:val="003727F4"/>
    <w:rsid w:val="00376AAE"/>
    <w:rsid w:val="00377E1F"/>
    <w:rsid w:val="0038082E"/>
    <w:rsid w:val="003817D0"/>
    <w:rsid w:val="00383E13"/>
    <w:rsid w:val="00384407"/>
    <w:rsid w:val="00387E88"/>
    <w:rsid w:val="00390610"/>
    <w:rsid w:val="0039083A"/>
    <w:rsid w:val="00392DAE"/>
    <w:rsid w:val="00394C46"/>
    <w:rsid w:val="0039586E"/>
    <w:rsid w:val="00396431"/>
    <w:rsid w:val="00397DDA"/>
    <w:rsid w:val="003A252E"/>
    <w:rsid w:val="003A488F"/>
    <w:rsid w:val="003A595D"/>
    <w:rsid w:val="003A6419"/>
    <w:rsid w:val="003A6E3E"/>
    <w:rsid w:val="003B16BF"/>
    <w:rsid w:val="003B1876"/>
    <w:rsid w:val="003B3F86"/>
    <w:rsid w:val="003B6A6B"/>
    <w:rsid w:val="003B7DE2"/>
    <w:rsid w:val="003C3262"/>
    <w:rsid w:val="003C43C9"/>
    <w:rsid w:val="003D020A"/>
    <w:rsid w:val="003D0772"/>
    <w:rsid w:val="003D1563"/>
    <w:rsid w:val="003D574B"/>
    <w:rsid w:val="003E008E"/>
    <w:rsid w:val="003E18BF"/>
    <w:rsid w:val="003E2907"/>
    <w:rsid w:val="003F0B69"/>
    <w:rsid w:val="003F128B"/>
    <w:rsid w:val="003F44C0"/>
    <w:rsid w:val="003F4A46"/>
    <w:rsid w:val="003F4DE8"/>
    <w:rsid w:val="003F761A"/>
    <w:rsid w:val="003F7C00"/>
    <w:rsid w:val="0040112E"/>
    <w:rsid w:val="00401BCA"/>
    <w:rsid w:val="004024A5"/>
    <w:rsid w:val="00402533"/>
    <w:rsid w:val="004032A0"/>
    <w:rsid w:val="00403F32"/>
    <w:rsid w:val="00404488"/>
    <w:rsid w:val="00404EC4"/>
    <w:rsid w:val="00410B06"/>
    <w:rsid w:val="0041261D"/>
    <w:rsid w:val="0041481D"/>
    <w:rsid w:val="004170C3"/>
    <w:rsid w:val="00417AB2"/>
    <w:rsid w:val="00421AB4"/>
    <w:rsid w:val="00422484"/>
    <w:rsid w:val="00423308"/>
    <w:rsid w:val="00424EB3"/>
    <w:rsid w:val="00433BFC"/>
    <w:rsid w:val="004349D8"/>
    <w:rsid w:val="00434EA6"/>
    <w:rsid w:val="00435D49"/>
    <w:rsid w:val="0043607F"/>
    <w:rsid w:val="00436E37"/>
    <w:rsid w:val="0044079A"/>
    <w:rsid w:val="00444320"/>
    <w:rsid w:val="00451ABC"/>
    <w:rsid w:val="0045240E"/>
    <w:rsid w:val="0045359C"/>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2741"/>
    <w:rsid w:val="00496AFA"/>
    <w:rsid w:val="004A0C5D"/>
    <w:rsid w:val="004A13B4"/>
    <w:rsid w:val="004A1FFE"/>
    <w:rsid w:val="004A3A6E"/>
    <w:rsid w:val="004A6540"/>
    <w:rsid w:val="004A6BEA"/>
    <w:rsid w:val="004B0B6A"/>
    <w:rsid w:val="004B5B78"/>
    <w:rsid w:val="004B5D3E"/>
    <w:rsid w:val="004B6357"/>
    <w:rsid w:val="004B74F3"/>
    <w:rsid w:val="004C09D5"/>
    <w:rsid w:val="004C1514"/>
    <w:rsid w:val="004C3B91"/>
    <w:rsid w:val="004C4A13"/>
    <w:rsid w:val="004C4FB5"/>
    <w:rsid w:val="004C6B2E"/>
    <w:rsid w:val="004D102B"/>
    <w:rsid w:val="004D3B2A"/>
    <w:rsid w:val="004D4463"/>
    <w:rsid w:val="004D6440"/>
    <w:rsid w:val="004D6D0F"/>
    <w:rsid w:val="004D7F46"/>
    <w:rsid w:val="004E0351"/>
    <w:rsid w:val="004E115D"/>
    <w:rsid w:val="004E1587"/>
    <w:rsid w:val="004E1960"/>
    <w:rsid w:val="004E59EA"/>
    <w:rsid w:val="004E7A59"/>
    <w:rsid w:val="004F142C"/>
    <w:rsid w:val="004F267B"/>
    <w:rsid w:val="004F27A0"/>
    <w:rsid w:val="004F4F96"/>
    <w:rsid w:val="004F53C4"/>
    <w:rsid w:val="00503C3E"/>
    <w:rsid w:val="00507F6E"/>
    <w:rsid w:val="00511E1F"/>
    <w:rsid w:val="0051451E"/>
    <w:rsid w:val="00516352"/>
    <w:rsid w:val="00516B7D"/>
    <w:rsid w:val="005203D0"/>
    <w:rsid w:val="00521417"/>
    <w:rsid w:val="00522032"/>
    <w:rsid w:val="00523319"/>
    <w:rsid w:val="00523972"/>
    <w:rsid w:val="00524ED2"/>
    <w:rsid w:val="005270B5"/>
    <w:rsid w:val="00527681"/>
    <w:rsid w:val="00530F2B"/>
    <w:rsid w:val="00531DC1"/>
    <w:rsid w:val="00533395"/>
    <w:rsid w:val="0053407E"/>
    <w:rsid w:val="005349C6"/>
    <w:rsid w:val="00540326"/>
    <w:rsid w:val="005418FE"/>
    <w:rsid w:val="0054418F"/>
    <w:rsid w:val="0054476C"/>
    <w:rsid w:val="005448AF"/>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A24FF"/>
    <w:rsid w:val="005A37E2"/>
    <w:rsid w:val="005B06BE"/>
    <w:rsid w:val="005B1A43"/>
    <w:rsid w:val="005C0165"/>
    <w:rsid w:val="005C1BB7"/>
    <w:rsid w:val="005D0D61"/>
    <w:rsid w:val="005D113F"/>
    <w:rsid w:val="005D3BAE"/>
    <w:rsid w:val="005D576D"/>
    <w:rsid w:val="005E1981"/>
    <w:rsid w:val="005E2022"/>
    <w:rsid w:val="005E2403"/>
    <w:rsid w:val="005E38AF"/>
    <w:rsid w:val="005E3F3B"/>
    <w:rsid w:val="005E6852"/>
    <w:rsid w:val="005E75BE"/>
    <w:rsid w:val="005F459A"/>
    <w:rsid w:val="005F49EF"/>
    <w:rsid w:val="005F6442"/>
    <w:rsid w:val="005F7D7D"/>
    <w:rsid w:val="006025C2"/>
    <w:rsid w:val="006029F1"/>
    <w:rsid w:val="00605BE6"/>
    <w:rsid w:val="00611D11"/>
    <w:rsid w:val="0061355E"/>
    <w:rsid w:val="006142CE"/>
    <w:rsid w:val="00617697"/>
    <w:rsid w:val="0061798B"/>
    <w:rsid w:val="00617BA3"/>
    <w:rsid w:val="00617CA5"/>
    <w:rsid w:val="00623727"/>
    <w:rsid w:val="00627CE4"/>
    <w:rsid w:val="00630457"/>
    <w:rsid w:val="00632587"/>
    <w:rsid w:val="00632B3B"/>
    <w:rsid w:val="00633FAA"/>
    <w:rsid w:val="00634B3C"/>
    <w:rsid w:val="00635E4A"/>
    <w:rsid w:val="006408E7"/>
    <w:rsid w:val="00640A22"/>
    <w:rsid w:val="00644480"/>
    <w:rsid w:val="00646905"/>
    <w:rsid w:val="00650053"/>
    <w:rsid w:val="00651C98"/>
    <w:rsid w:val="0065229E"/>
    <w:rsid w:val="0065457E"/>
    <w:rsid w:val="00655BC8"/>
    <w:rsid w:val="00656941"/>
    <w:rsid w:val="00656D13"/>
    <w:rsid w:val="006575E3"/>
    <w:rsid w:val="00660D9E"/>
    <w:rsid w:val="0066171A"/>
    <w:rsid w:val="00662C54"/>
    <w:rsid w:val="00663186"/>
    <w:rsid w:val="0067397B"/>
    <w:rsid w:val="00675C19"/>
    <w:rsid w:val="00677D60"/>
    <w:rsid w:val="006817B6"/>
    <w:rsid w:val="00682448"/>
    <w:rsid w:val="006858D2"/>
    <w:rsid w:val="00686C4D"/>
    <w:rsid w:val="00686F01"/>
    <w:rsid w:val="00693546"/>
    <w:rsid w:val="006955B5"/>
    <w:rsid w:val="006A04E7"/>
    <w:rsid w:val="006A0A32"/>
    <w:rsid w:val="006A1319"/>
    <w:rsid w:val="006A19D8"/>
    <w:rsid w:val="006A1CBF"/>
    <w:rsid w:val="006A7C7A"/>
    <w:rsid w:val="006B0C3B"/>
    <w:rsid w:val="006B1114"/>
    <w:rsid w:val="006B1E2D"/>
    <w:rsid w:val="006B2E65"/>
    <w:rsid w:val="006B39CD"/>
    <w:rsid w:val="006B41BC"/>
    <w:rsid w:val="006B7479"/>
    <w:rsid w:val="006B7D09"/>
    <w:rsid w:val="006C03C5"/>
    <w:rsid w:val="006C43CB"/>
    <w:rsid w:val="006C6C25"/>
    <w:rsid w:val="006D3AB4"/>
    <w:rsid w:val="006D525D"/>
    <w:rsid w:val="006D60B7"/>
    <w:rsid w:val="006D7237"/>
    <w:rsid w:val="006E051E"/>
    <w:rsid w:val="006E075E"/>
    <w:rsid w:val="006E17EA"/>
    <w:rsid w:val="006E56AB"/>
    <w:rsid w:val="006E7CDC"/>
    <w:rsid w:val="006F0BD7"/>
    <w:rsid w:val="006F0CEA"/>
    <w:rsid w:val="006F133D"/>
    <w:rsid w:val="006F1AFF"/>
    <w:rsid w:val="006F245A"/>
    <w:rsid w:val="006F3F19"/>
    <w:rsid w:val="006F4037"/>
    <w:rsid w:val="006F429D"/>
    <w:rsid w:val="006F62C9"/>
    <w:rsid w:val="006F6AB1"/>
    <w:rsid w:val="006F71E6"/>
    <w:rsid w:val="006F7A5F"/>
    <w:rsid w:val="007046A8"/>
    <w:rsid w:val="007051D1"/>
    <w:rsid w:val="007102DE"/>
    <w:rsid w:val="00711862"/>
    <w:rsid w:val="00712CE2"/>
    <w:rsid w:val="0071364A"/>
    <w:rsid w:val="007140AD"/>
    <w:rsid w:val="0071619F"/>
    <w:rsid w:val="0071740B"/>
    <w:rsid w:val="0072163E"/>
    <w:rsid w:val="00726AFA"/>
    <w:rsid w:val="00730F7D"/>
    <w:rsid w:val="007327F8"/>
    <w:rsid w:val="0073356B"/>
    <w:rsid w:val="0073470A"/>
    <w:rsid w:val="00734DD2"/>
    <w:rsid w:val="007359C8"/>
    <w:rsid w:val="007369CE"/>
    <w:rsid w:val="00737AF9"/>
    <w:rsid w:val="00742A15"/>
    <w:rsid w:val="0074344F"/>
    <w:rsid w:val="00744059"/>
    <w:rsid w:val="00746F70"/>
    <w:rsid w:val="00751AA2"/>
    <w:rsid w:val="00752AFE"/>
    <w:rsid w:val="007534A1"/>
    <w:rsid w:val="00762592"/>
    <w:rsid w:val="00764228"/>
    <w:rsid w:val="00765672"/>
    <w:rsid w:val="007660E8"/>
    <w:rsid w:val="007677F3"/>
    <w:rsid w:val="00770236"/>
    <w:rsid w:val="00770AE6"/>
    <w:rsid w:val="00771AA8"/>
    <w:rsid w:val="00771D56"/>
    <w:rsid w:val="007738FA"/>
    <w:rsid w:val="00773A6D"/>
    <w:rsid w:val="007779FA"/>
    <w:rsid w:val="007847E6"/>
    <w:rsid w:val="00784C6D"/>
    <w:rsid w:val="0079271E"/>
    <w:rsid w:val="00793949"/>
    <w:rsid w:val="00793A47"/>
    <w:rsid w:val="007956BF"/>
    <w:rsid w:val="00797624"/>
    <w:rsid w:val="007A041C"/>
    <w:rsid w:val="007A062E"/>
    <w:rsid w:val="007A374F"/>
    <w:rsid w:val="007A4FFE"/>
    <w:rsid w:val="007A644C"/>
    <w:rsid w:val="007A7E8A"/>
    <w:rsid w:val="007B0D7E"/>
    <w:rsid w:val="007B435D"/>
    <w:rsid w:val="007C0062"/>
    <w:rsid w:val="007C2467"/>
    <w:rsid w:val="007C3FCB"/>
    <w:rsid w:val="007C6B0F"/>
    <w:rsid w:val="007C6D67"/>
    <w:rsid w:val="007C7190"/>
    <w:rsid w:val="007C78FD"/>
    <w:rsid w:val="007D4435"/>
    <w:rsid w:val="007D6317"/>
    <w:rsid w:val="007D76A7"/>
    <w:rsid w:val="007E210F"/>
    <w:rsid w:val="007E276A"/>
    <w:rsid w:val="007E739D"/>
    <w:rsid w:val="007E7E7A"/>
    <w:rsid w:val="007F11A9"/>
    <w:rsid w:val="007F178D"/>
    <w:rsid w:val="007F1855"/>
    <w:rsid w:val="007F19B4"/>
    <w:rsid w:val="007F1F97"/>
    <w:rsid w:val="007F2B14"/>
    <w:rsid w:val="007F4218"/>
    <w:rsid w:val="007F4B07"/>
    <w:rsid w:val="007F5EC7"/>
    <w:rsid w:val="007F66CE"/>
    <w:rsid w:val="007F7A7A"/>
    <w:rsid w:val="00800417"/>
    <w:rsid w:val="00801070"/>
    <w:rsid w:val="00801DED"/>
    <w:rsid w:val="00804C1E"/>
    <w:rsid w:val="008072A7"/>
    <w:rsid w:val="00807A26"/>
    <w:rsid w:val="00817BD4"/>
    <w:rsid w:val="008201AB"/>
    <w:rsid w:val="0082305B"/>
    <w:rsid w:val="0082430E"/>
    <w:rsid w:val="00827C33"/>
    <w:rsid w:val="00827EB9"/>
    <w:rsid w:val="00830658"/>
    <w:rsid w:val="00833289"/>
    <w:rsid w:val="00833A6A"/>
    <w:rsid w:val="00834767"/>
    <w:rsid w:val="00841792"/>
    <w:rsid w:val="008425A2"/>
    <w:rsid w:val="008454B1"/>
    <w:rsid w:val="00846911"/>
    <w:rsid w:val="00851F38"/>
    <w:rsid w:val="00852EAE"/>
    <w:rsid w:val="00860430"/>
    <w:rsid w:val="0086140B"/>
    <w:rsid w:val="00861B74"/>
    <w:rsid w:val="008622BE"/>
    <w:rsid w:val="008627E3"/>
    <w:rsid w:val="008629AB"/>
    <w:rsid w:val="00862BBF"/>
    <w:rsid w:val="00864DA1"/>
    <w:rsid w:val="00865A99"/>
    <w:rsid w:val="008750A2"/>
    <w:rsid w:val="00875F3C"/>
    <w:rsid w:val="00877688"/>
    <w:rsid w:val="00881137"/>
    <w:rsid w:val="008835AF"/>
    <w:rsid w:val="00891161"/>
    <w:rsid w:val="0089342E"/>
    <w:rsid w:val="0089364E"/>
    <w:rsid w:val="0089602C"/>
    <w:rsid w:val="00896701"/>
    <w:rsid w:val="008A458F"/>
    <w:rsid w:val="008A53E6"/>
    <w:rsid w:val="008A5959"/>
    <w:rsid w:val="008B02E9"/>
    <w:rsid w:val="008B03B5"/>
    <w:rsid w:val="008B0F43"/>
    <w:rsid w:val="008B19C2"/>
    <w:rsid w:val="008B1E3F"/>
    <w:rsid w:val="008B56FA"/>
    <w:rsid w:val="008B5D81"/>
    <w:rsid w:val="008B6971"/>
    <w:rsid w:val="008B711D"/>
    <w:rsid w:val="008C174B"/>
    <w:rsid w:val="008C3452"/>
    <w:rsid w:val="008C46D5"/>
    <w:rsid w:val="008C48BD"/>
    <w:rsid w:val="008D0B2D"/>
    <w:rsid w:val="008D5DE6"/>
    <w:rsid w:val="008D5E74"/>
    <w:rsid w:val="008D66DB"/>
    <w:rsid w:val="008D78BA"/>
    <w:rsid w:val="008E3D4C"/>
    <w:rsid w:val="008E65E8"/>
    <w:rsid w:val="008E6FB6"/>
    <w:rsid w:val="008E72CD"/>
    <w:rsid w:val="008E7621"/>
    <w:rsid w:val="008F0790"/>
    <w:rsid w:val="008F19A8"/>
    <w:rsid w:val="008F2801"/>
    <w:rsid w:val="008F3BA6"/>
    <w:rsid w:val="008F54F3"/>
    <w:rsid w:val="008F78EF"/>
    <w:rsid w:val="009008FD"/>
    <w:rsid w:val="0090191F"/>
    <w:rsid w:val="00902096"/>
    <w:rsid w:val="0090245C"/>
    <w:rsid w:val="00903339"/>
    <w:rsid w:val="00904747"/>
    <w:rsid w:val="0090648C"/>
    <w:rsid w:val="00907F0E"/>
    <w:rsid w:val="009120BD"/>
    <w:rsid w:val="0091223E"/>
    <w:rsid w:val="0092507C"/>
    <w:rsid w:val="009272D1"/>
    <w:rsid w:val="00927AF2"/>
    <w:rsid w:val="009300E7"/>
    <w:rsid w:val="00930205"/>
    <w:rsid w:val="00931813"/>
    <w:rsid w:val="00932E4E"/>
    <w:rsid w:val="00933EF6"/>
    <w:rsid w:val="0093417F"/>
    <w:rsid w:val="00934EA6"/>
    <w:rsid w:val="009366D5"/>
    <w:rsid w:val="00937BF9"/>
    <w:rsid w:val="009444D0"/>
    <w:rsid w:val="00944C4F"/>
    <w:rsid w:val="00952911"/>
    <w:rsid w:val="009531C3"/>
    <w:rsid w:val="0095390D"/>
    <w:rsid w:val="00957C51"/>
    <w:rsid w:val="00962A43"/>
    <w:rsid w:val="00964D65"/>
    <w:rsid w:val="00967E7B"/>
    <w:rsid w:val="009718D3"/>
    <w:rsid w:val="00975B50"/>
    <w:rsid w:val="00976813"/>
    <w:rsid w:val="009800BC"/>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D6FC8"/>
    <w:rsid w:val="009E0C73"/>
    <w:rsid w:val="009E32CC"/>
    <w:rsid w:val="009F1869"/>
    <w:rsid w:val="009F1AA4"/>
    <w:rsid w:val="009F2CB9"/>
    <w:rsid w:val="009F4540"/>
    <w:rsid w:val="009F6C41"/>
    <w:rsid w:val="009F701F"/>
    <w:rsid w:val="009F725B"/>
    <w:rsid w:val="00A03457"/>
    <w:rsid w:val="00A040DA"/>
    <w:rsid w:val="00A06712"/>
    <w:rsid w:val="00A07CA1"/>
    <w:rsid w:val="00A122ED"/>
    <w:rsid w:val="00A12550"/>
    <w:rsid w:val="00A12CA1"/>
    <w:rsid w:val="00A14DD7"/>
    <w:rsid w:val="00A17F4B"/>
    <w:rsid w:val="00A20928"/>
    <w:rsid w:val="00A21D44"/>
    <w:rsid w:val="00A245FD"/>
    <w:rsid w:val="00A24DB9"/>
    <w:rsid w:val="00A25C29"/>
    <w:rsid w:val="00A26626"/>
    <w:rsid w:val="00A320AD"/>
    <w:rsid w:val="00A33C72"/>
    <w:rsid w:val="00A367AF"/>
    <w:rsid w:val="00A41255"/>
    <w:rsid w:val="00A432CA"/>
    <w:rsid w:val="00A43500"/>
    <w:rsid w:val="00A46E16"/>
    <w:rsid w:val="00A4701A"/>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28"/>
    <w:rsid w:val="00A76E6B"/>
    <w:rsid w:val="00A8069F"/>
    <w:rsid w:val="00A812E5"/>
    <w:rsid w:val="00A81494"/>
    <w:rsid w:val="00A84037"/>
    <w:rsid w:val="00A848D6"/>
    <w:rsid w:val="00A86221"/>
    <w:rsid w:val="00A869FB"/>
    <w:rsid w:val="00A871C5"/>
    <w:rsid w:val="00A879BB"/>
    <w:rsid w:val="00A913F6"/>
    <w:rsid w:val="00A914A9"/>
    <w:rsid w:val="00A91508"/>
    <w:rsid w:val="00A9175B"/>
    <w:rsid w:val="00A934DC"/>
    <w:rsid w:val="00A94B23"/>
    <w:rsid w:val="00AA031D"/>
    <w:rsid w:val="00AA1C83"/>
    <w:rsid w:val="00AA1E43"/>
    <w:rsid w:val="00AA4217"/>
    <w:rsid w:val="00AA42BF"/>
    <w:rsid w:val="00AA56D6"/>
    <w:rsid w:val="00AA5F0C"/>
    <w:rsid w:val="00AA5F13"/>
    <w:rsid w:val="00AA7AAD"/>
    <w:rsid w:val="00AA7F3B"/>
    <w:rsid w:val="00AB0F63"/>
    <w:rsid w:val="00AB3338"/>
    <w:rsid w:val="00AB3E33"/>
    <w:rsid w:val="00AB4FBF"/>
    <w:rsid w:val="00AB6A4C"/>
    <w:rsid w:val="00AC550C"/>
    <w:rsid w:val="00AC5F8A"/>
    <w:rsid w:val="00AC628E"/>
    <w:rsid w:val="00AD019D"/>
    <w:rsid w:val="00AD0D6D"/>
    <w:rsid w:val="00AD0DDE"/>
    <w:rsid w:val="00AD1411"/>
    <w:rsid w:val="00AD162E"/>
    <w:rsid w:val="00AD1861"/>
    <w:rsid w:val="00AD2CE1"/>
    <w:rsid w:val="00AD2D56"/>
    <w:rsid w:val="00AD5A97"/>
    <w:rsid w:val="00AD63D8"/>
    <w:rsid w:val="00AD7488"/>
    <w:rsid w:val="00AE1841"/>
    <w:rsid w:val="00AE6BFD"/>
    <w:rsid w:val="00AF05E0"/>
    <w:rsid w:val="00AF1183"/>
    <w:rsid w:val="00AF42F4"/>
    <w:rsid w:val="00AF4A0E"/>
    <w:rsid w:val="00AF4EFC"/>
    <w:rsid w:val="00AF56F7"/>
    <w:rsid w:val="00AF6697"/>
    <w:rsid w:val="00B006DC"/>
    <w:rsid w:val="00B01979"/>
    <w:rsid w:val="00B04499"/>
    <w:rsid w:val="00B0663E"/>
    <w:rsid w:val="00B07D7B"/>
    <w:rsid w:val="00B07DC9"/>
    <w:rsid w:val="00B11C57"/>
    <w:rsid w:val="00B124ED"/>
    <w:rsid w:val="00B14497"/>
    <w:rsid w:val="00B16A81"/>
    <w:rsid w:val="00B17102"/>
    <w:rsid w:val="00B173FB"/>
    <w:rsid w:val="00B20F3F"/>
    <w:rsid w:val="00B218C5"/>
    <w:rsid w:val="00B237FD"/>
    <w:rsid w:val="00B23D19"/>
    <w:rsid w:val="00B257DE"/>
    <w:rsid w:val="00B259D7"/>
    <w:rsid w:val="00B25B7A"/>
    <w:rsid w:val="00B26CF9"/>
    <w:rsid w:val="00B31492"/>
    <w:rsid w:val="00B3205F"/>
    <w:rsid w:val="00B379E5"/>
    <w:rsid w:val="00B37E7D"/>
    <w:rsid w:val="00B4060C"/>
    <w:rsid w:val="00B44FA1"/>
    <w:rsid w:val="00B46AC0"/>
    <w:rsid w:val="00B50F1A"/>
    <w:rsid w:val="00B52546"/>
    <w:rsid w:val="00B64B51"/>
    <w:rsid w:val="00B659FA"/>
    <w:rsid w:val="00B70F6C"/>
    <w:rsid w:val="00B714EA"/>
    <w:rsid w:val="00B71BEE"/>
    <w:rsid w:val="00B724EB"/>
    <w:rsid w:val="00B72B46"/>
    <w:rsid w:val="00B7340B"/>
    <w:rsid w:val="00B7614A"/>
    <w:rsid w:val="00B7636B"/>
    <w:rsid w:val="00B767A8"/>
    <w:rsid w:val="00B76CC7"/>
    <w:rsid w:val="00B77E7D"/>
    <w:rsid w:val="00B80877"/>
    <w:rsid w:val="00B81254"/>
    <w:rsid w:val="00B84BA2"/>
    <w:rsid w:val="00B85034"/>
    <w:rsid w:val="00B8635C"/>
    <w:rsid w:val="00B90727"/>
    <w:rsid w:val="00B93E81"/>
    <w:rsid w:val="00B9459B"/>
    <w:rsid w:val="00B9549B"/>
    <w:rsid w:val="00B958EE"/>
    <w:rsid w:val="00B95CEF"/>
    <w:rsid w:val="00B95D22"/>
    <w:rsid w:val="00B9686E"/>
    <w:rsid w:val="00B97203"/>
    <w:rsid w:val="00BA18F8"/>
    <w:rsid w:val="00BA2637"/>
    <w:rsid w:val="00BA67E6"/>
    <w:rsid w:val="00BA725A"/>
    <w:rsid w:val="00BA7679"/>
    <w:rsid w:val="00BB188F"/>
    <w:rsid w:val="00BB7CEA"/>
    <w:rsid w:val="00BC0E63"/>
    <w:rsid w:val="00BC3E30"/>
    <w:rsid w:val="00BC409F"/>
    <w:rsid w:val="00BD0D70"/>
    <w:rsid w:val="00BD1528"/>
    <w:rsid w:val="00BD39BF"/>
    <w:rsid w:val="00BD47AD"/>
    <w:rsid w:val="00BD4B33"/>
    <w:rsid w:val="00BD558F"/>
    <w:rsid w:val="00BE1618"/>
    <w:rsid w:val="00BE1D77"/>
    <w:rsid w:val="00BE28D9"/>
    <w:rsid w:val="00BE438F"/>
    <w:rsid w:val="00BE4670"/>
    <w:rsid w:val="00BE4E97"/>
    <w:rsid w:val="00BE54A4"/>
    <w:rsid w:val="00BE5A1D"/>
    <w:rsid w:val="00BE6DBC"/>
    <w:rsid w:val="00BF0312"/>
    <w:rsid w:val="00BF1E0A"/>
    <w:rsid w:val="00BF634A"/>
    <w:rsid w:val="00BF73B1"/>
    <w:rsid w:val="00C00EEF"/>
    <w:rsid w:val="00C046E4"/>
    <w:rsid w:val="00C051EF"/>
    <w:rsid w:val="00C055FE"/>
    <w:rsid w:val="00C05EC9"/>
    <w:rsid w:val="00C06C11"/>
    <w:rsid w:val="00C117DD"/>
    <w:rsid w:val="00C12E25"/>
    <w:rsid w:val="00C14E7A"/>
    <w:rsid w:val="00C21A6A"/>
    <w:rsid w:val="00C220A7"/>
    <w:rsid w:val="00C22A70"/>
    <w:rsid w:val="00C24DA8"/>
    <w:rsid w:val="00C25B5B"/>
    <w:rsid w:val="00C27410"/>
    <w:rsid w:val="00C3210E"/>
    <w:rsid w:val="00C328FD"/>
    <w:rsid w:val="00C33057"/>
    <w:rsid w:val="00C35E3D"/>
    <w:rsid w:val="00C408D7"/>
    <w:rsid w:val="00C4204B"/>
    <w:rsid w:val="00C42D3E"/>
    <w:rsid w:val="00C44613"/>
    <w:rsid w:val="00C46CC9"/>
    <w:rsid w:val="00C46F3E"/>
    <w:rsid w:val="00C471D8"/>
    <w:rsid w:val="00C51C4E"/>
    <w:rsid w:val="00C52DC0"/>
    <w:rsid w:val="00C545F0"/>
    <w:rsid w:val="00C54B84"/>
    <w:rsid w:val="00C56F65"/>
    <w:rsid w:val="00C61EF2"/>
    <w:rsid w:val="00C63045"/>
    <w:rsid w:val="00C6603D"/>
    <w:rsid w:val="00C66EE4"/>
    <w:rsid w:val="00C67585"/>
    <w:rsid w:val="00C71063"/>
    <w:rsid w:val="00C73F93"/>
    <w:rsid w:val="00C74A22"/>
    <w:rsid w:val="00C75ED0"/>
    <w:rsid w:val="00C763FB"/>
    <w:rsid w:val="00C8361B"/>
    <w:rsid w:val="00C85FD5"/>
    <w:rsid w:val="00C86835"/>
    <w:rsid w:val="00C90FB4"/>
    <w:rsid w:val="00C91B9D"/>
    <w:rsid w:val="00C95BA5"/>
    <w:rsid w:val="00C95FBC"/>
    <w:rsid w:val="00C961D1"/>
    <w:rsid w:val="00C961D7"/>
    <w:rsid w:val="00C967C1"/>
    <w:rsid w:val="00CA15D0"/>
    <w:rsid w:val="00CA3E59"/>
    <w:rsid w:val="00CA5682"/>
    <w:rsid w:val="00CA595E"/>
    <w:rsid w:val="00CA6CE3"/>
    <w:rsid w:val="00CA7667"/>
    <w:rsid w:val="00CA767F"/>
    <w:rsid w:val="00CB4192"/>
    <w:rsid w:val="00CB67C3"/>
    <w:rsid w:val="00CC2184"/>
    <w:rsid w:val="00CC3667"/>
    <w:rsid w:val="00CC4457"/>
    <w:rsid w:val="00CC7DE8"/>
    <w:rsid w:val="00CD1538"/>
    <w:rsid w:val="00CD2F6D"/>
    <w:rsid w:val="00CE069B"/>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548"/>
    <w:rsid w:val="00D1395C"/>
    <w:rsid w:val="00D13BD5"/>
    <w:rsid w:val="00D147AD"/>
    <w:rsid w:val="00D16DEF"/>
    <w:rsid w:val="00D20454"/>
    <w:rsid w:val="00D20C60"/>
    <w:rsid w:val="00D264E9"/>
    <w:rsid w:val="00D36119"/>
    <w:rsid w:val="00D41702"/>
    <w:rsid w:val="00D436F2"/>
    <w:rsid w:val="00D506FE"/>
    <w:rsid w:val="00D52F3D"/>
    <w:rsid w:val="00D5477C"/>
    <w:rsid w:val="00D55067"/>
    <w:rsid w:val="00D560BF"/>
    <w:rsid w:val="00D56220"/>
    <w:rsid w:val="00D56F77"/>
    <w:rsid w:val="00D576DF"/>
    <w:rsid w:val="00D6456D"/>
    <w:rsid w:val="00D656EC"/>
    <w:rsid w:val="00D65B60"/>
    <w:rsid w:val="00D65FF7"/>
    <w:rsid w:val="00D67EEF"/>
    <w:rsid w:val="00D7126E"/>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1134"/>
    <w:rsid w:val="00DD2F7B"/>
    <w:rsid w:val="00DD662D"/>
    <w:rsid w:val="00DD6FFD"/>
    <w:rsid w:val="00DD7578"/>
    <w:rsid w:val="00DD7ACB"/>
    <w:rsid w:val="00DE4515"/>
    <w:rsid w:val="00DF1225"/>
    <w:rsid w:val="00DF3EAB"/>
    <w:rsid w:val="00DF46B9"/>
    <w:rsid w:val="00DF4BD7"/>
    <w:rsid w:val="00DF4F08"/>
    <w:rsid w:val="00DF6C58"/>
    <w:rsid w:val="00DF6CA0"/>
    <w:rsid w:val="00DF7200"/>
    <w:rsid w:val="00E04659"/>
    <w:rsid w:val="00E054D4"/>
    <w:rsid w:val="00E05954"/>
    <w:rsid w:val="00E07C65"/>
    <w:rsid w:val="00E10BC9"/>
    <w:rsid w:val="00E10FE9"/>
    <w:rsid w:val="00E134A7"/>
    <w:rsid w:val="00E13C46"/>
    <w:rsid w:val="00E14AB7"/>
    <w:rsid w:val="00E14DB9"/>
    <w:rsid w:val="00E16772"/>
    <w:rsid w:val="00E168E2"/>
    <w:rsid w:val="00E202A1"/>
    <w:rsid w:val="00E21FB1"/>
    <w:rsid w:val="00E22518"/>
    <w:rsid w:val="00E227A9"/>
    <w:rsid w:val="00E23BC7"/>
    <w:rsid w:val="00E27334"/>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7DD"/>
    <w:rsid w:val="00E66852"/>
    <w:rsid w:val="00E732DB"/>
    <w:rsid w:val="00E74652"/>
    <w:rsid w:val="00E765B4"/>
    <w:rsid w:val="00E80728"/>
    <w:rsid w:val="00E84A4A"/>
    <w:rsid w:val="00E84B7D"/>
    <w:rsid w:val="00E86C4A"/>
    <w:rsid w:val="00E87387"/>
    <w:rsid w:val="00E90132"/>
    <w:rsid w:val="00E90893"/>
    <w:rsid w:val="00E911CE"/>
    <w:rsid w:val="00E91675"/>
    <w:rsid w:val="00E93185"/>
    <w:rsid w:val="00E9359C"/>
    <w:rsid w:val="00EA6939"/>
    <w:rsid w:val="00EB4947"/>
    <w:rsid w:val="00EB6E02"/>
    <w:rsid w:val="00EC143D"/>
    <w:rsid w:val="00EC4324"/>
    <w:rsid w:val="00EC52B5"/>
    <w:rsid w:val="00EC6A16"/>
    <w:rsid w:val="00ED2B83"/>
    <w:rsid w:val="00ED34E5"/>
    <w:rsid w:val="00ED39E6"/>
    <w:rsid w:val="00ED5229"/>
    <w:rsid w:val="00ED6FCB"/>
    <w:rsid w:val="00EE1B58"/>
    <w:rsid w:val="00EE20D8"/>
    <w:rsid w:val="00EE300F"/>
    <w:rsid w:val="00EE3EB3"/>
    <w:rsid w:val="00EE4253"/>
    <w:rsid w:val="00EE4331"/>
    <w:rsid w:val="00EE4687"/>
    <w:rsid w:val="00EE579C"/>
    <w:rsid w:val="00EE5911"/>
    <w:rsid w:val="00EE7973"/>
    <w:rsid w:val="00EF7B5A"/>
    <w:rsid w:val="00EF7BFB"/>
    <w:rsid w:val="00F00A29"/>
    <w:rsid w:val="00F017B9"/>
    <w:rsid w:val="00F0231F"/>
    <w:rsid w:val="00F04538"/>
    <w:rsid w:val="00F12A67"/>
    <w:rsid w:val="00F1573F"/>
    <w:rsid w:val="00F15DD1"/>
    <w:rsid w:val="00F17F84"/>
    <w:rsid w:val="00F204E2"/>
    <w:rsid w:val="00F229FA"/>
    <w:rsid w:val="00F22B8C"/>
    <w:rsid w:val="00F22EC7"/>
    <w:rsid w:val="00F245DB"/>
    <w:rsid w:val="00F25DAA"/>
    <w:rsid w:val="00F263D9"/>
    <w:rsid w:val="00F27861"/>
    <w:rsid w:val="00F31CDA"/>
    <w:rsid w:val="00F32BE7"/>
    <w:rsid w:val="00F33BED"/>
    <w:rsid w:val="00F360BE"/>
    <w:rsid w:val="00F3728F"/>
    <w:rsid w:val="00F408C8"/>
    <w:rsid w:val="00F42B3D"/>
    <w:rsid w:val="00F46D67"/>
    <w:rsid w:val="00F50086"/>
    <w:rsid w:val="00F5292C"/>
    <w:rsid w:val="00F53CE8"/>
    <w:rsid w:val="00F5672A"/>
    <w:rsid w:val="00F570D8"/>
    <w:rsid w:val="00F65D5F"/>
    <w:rsid w:val="00F66EDF"/>
    <w:rsid w:val="00F72646"/>
    <w:rsid w:val="00F73D71"/>
    <w:rsid w:val="00F7485B"/>
    <w:rsid w:val="00F76C8A"/>
    <w:rsid w:val="00F77037"/>
    <w:rsid w:val="00F77B75"/>
    <w:rsid w:val="00F80148"/>
    <w:rsid w:val="00F829C5"/>
    <w:rsid w:val="00F86B04"/>
    <w:rsid w:val="00F8758D"/>
    <w:rsid w:val="00F87EF0"/>
    <w:rsid w:val="00F905C6"/>
    <w:rsid w:val="00F90CB6"/>
    <w:rsid w:val="00F90DEA"/>
    <w:rsid w:val="00F93E40"/>
    <w:rsid w:val="00F94976"/>
    <w:rsid w:val="00F951EC"/>
    <w:rsid w:val="00F96A7E"/>
    <w:rsid w:val="00FA0050"/>
    <w:rsid w:val="00FA0B37"/>
    <w:rsid w:val="00FA2188"/>
    <w:rsid w:val="00FA25AC"/>
    <w:rsid w:val="00FA28A9"/>
    <w:rsid w:val="00FA2EFF"/>
    <w:rsid w:val="00FA43D4"/>
    <w:rsid w:val="00FB679C"/>
    <w:rsid w:val="00FC0BFB"/>
    <w:rsid w:val="00FC3A95"/>
    <w:rsid w:val="00FC7742"/>
    <w:rsid w:val="00FD0BBF"/>
    <w:rsid w:val="00FD0F76"/>
    <w:rsid w:val="00FD145C"/>
    <w:rsid w:val="00FD4D14"/>
    <w:rsid w:val="00FD5B6B"/>
    <w:rsid w:val="00FD74F1"/>
    <w:rsid w:val="00FD7A32"/>
    <w:rsid w:val="00FE12AE"/>
    <w:rsid w:val="00FE2F73"/>
    <w:rsid w:val="00FE38AF"/>
    <w:rsid w:val="00FE44BB"/>
    <w:rsid w:val="00FE5E76"/>
    <w:rsid w:val="00FF2A04"/>
    <w:rsid w:val="00FF34E5"/>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71B70"/>
  <w15:docId w15:val="{199344CB-10C4-41D2-A8DE-1BC8FCF3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eastAsia="Times New Roman" w:cs="Times New Roman"/>
      <w:sz w:val="28"/>
    </w:rPr>
  </w:style>
  <w:style w:type="paragraph" w:styleId="Heading1">
    <w:name w:val="heading 1"/>
    <w:basedOn w:val="Normal"/>
    <w:next w:val="Normal"/>
    <w:link w:val="Heading1Char"/>
    <w:qFormat/>
    <w:pPr>
      <w:keepNext/>
      <w:jc w:val="center"/>
      <w:outlineLvl w:val="0"/>
    </w:pPr>
    <w:rPr>
      <w:rFonts w:ascii="Times New Roman" w:hAnsi="Times New Roman" w:eastAsia="Times New Roman" w:cs="Times New Roman"/>
      <w:b/>
      <w:sz w:val="24"/>
      <w:lang w:val="x-none" w:eastAsia="x-none"/>
    </w:rPr>
  </w:style>
  <w:style w:type="paragraph" w:styleId="Heading2">
    <w:name w:val="heading 2"/>
    <w:basedOn w:val="Normal"/>
    <w:next w:val="Normal"/>
    <w:qFormat/>
    <w:pPr>
      <w:keepNext/>
      <w:jc w:val="center"/>
      <w:outlineLvl w:val="1"/>
    </w:pPr>
    <w:rPr>
      <w:rFonts w:ascii="Times New Roman" w:hAnsi="Times New Roman" w:eastAsia="Times New Roman" w:cs="Times New Roman"/>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eastAsia="Times New Roman" w:cs="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eastAsia="Times New Roman" w:cs="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eastAsia="Times New Roman" w:cs="Times New Roman"/>
      <w:b/>
    </w:rPr>
  </w:style>
  <w:style w:type="paragraph" w:styleId="Heading7">
    <w:name w:val="heading 7"/>
    <w:basedOn w:val="Normal"/>
    <w:next w:val="Normal"/>
    <w:qFormat/>
    <w:pPr>
      <w:keepNext/>
      <w:ind w:right="-142"/>
      <w:jc w:val="center"/>
      <w:outlineLvl w:val="6"/>
    </w:pPr>
    <w:rPr>
      <w:rFonts w:ascii="Times New Roman" w:hAnsi="Times New Roman" w:eastAsia="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eastAsia="Times New Roman" w:cs="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Times New Roman" w:hAnsi="Times New Roman" w:eastAsia="Times New Roman" w:cs="Times New Roman"/>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eastAsia="Times New Roman" w:cs="Times New Roman"/>
      <w:sz w:val="24"/>
      <w:szCs w:val="24"/>
    </w:rPr>
  </w:style>
  <w:style w:type="character" w:customStyle="1" w:styleId="HeaderChar">
    <w:name w:val="Header Char"/>
    <w:link w:val="Header"/>
    <w:uiPriority w:val="99"/>
    <w:rsid w:val="00E134A7"/>
    <w:rPr>
      <w:rFonts w:ascii="Times New Roman" w:hAnsi="Times New Roman" w:eastAsia="Times New Roman" w:cs="Times New Roman"/>
      <w:sz w:val="28"/>
    </w:rPr>
  </w:style>
  <w:style w:type="paragraph" w:customStyle="1" w:styleId="BT">
    <w:name w:val="BT"/>
    <w:basedOn w:val="Normal"/>
    <w:uiPriority w:val="99"/>
    <w:rsid w:val="00C51C4E"/>
    <w:pPr>
      <w:spacing w:after="60"/>
      <w:ind w:firstLine="720"/>
    </w:pPr>
    <w:rPr>
      <w:rFonts w:ascii="Times New Roman" w:hAnsi="Times New Roman" w:eastAsia="Times New Roman" w:cs="Times New Roman"/>
      <w:bCs/>
      <w:szCs w:val="24"/>
    </w:rPr>
  </w:style>
  <w:style w:type="paragraph" w:customStyle="1" w:styleId="Body1">
    <w:name w:val="Body 1"/>
    <w:rsid w:val="00C51C4E"/>
    <w:pPr>
      <w:outlineLvl w:val="0"/>
    </w:pPr>
    <w:rPr>
      <w:rFonts w:ascii="Times New Roman" w:hAnsi="Times New Roman" w:eastAsia="Times New Roman" w:cs="Times New Roman"/>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Times New Roman" w:hAnsi="Times New Roman" w:eastAsia="Times New Roman" w:cs="Times New Roman"/>
      <w:sz w:val="18"/>
      <w:szCs w:val="18"/>
    </w:rPr>
  </w:style>
  <w:style w:type="character" w:customStyle="1" w:styleId="BalloonTextChar">
    <w:name w:val="Balloon Text Char"/>
    <w:link w:val="BalloonText"/>
    <w:uiPriority w:val="99"/>
    <w:semiHidden/>
    <w:rsid w:val="00074306"/>
    <w:rPr>
      <w:rFonts w:ascii="Times New Roman" w:hAnsi="Times New Roman" w:eastAsia="Times New Roman" w:cs="Times New Roman"/>
      <w:sz w:val="18"/>
      <w:szCs w:val="18"/>
    </w:rPr>
  </w:style>
  <w:style w:type="paragraph" w:customStyle="1" w:styleId="vao-v">
    <w:name w:val="vao-v"/>
    <w:basedOn w:val="Normal"/>
    <w:rsid w:val="00121322"/>
    <w:pPr>
      <w:numPr>
        <w:numId w:val="13"/>
      </w:numPr>
      <w:spacing w:before="120" w:line="360" w:lineRule="auto"/>
    </w:pPr>
    <w:rPr>
      <w:rFonts w:ascii="Times New Roman" w:hAnsi="Times New Roman" w:eastAsia="Times New Roman" w:cs="Times New Roman"/>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Times New Roman" w:hAnsi="Times New Roman" w:eastAsia="Times New Roman" w:cs="Times New Roman"/>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Times New Roman" w:hAnsi="Times New Roman" w:eastAsia="Times New Roman" w:cs="Times New Roman"/>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Times New Roman" w:hAnsi="Times New Roman" w:eastAsia="Times New Roman" w:cs="Times New Roman"/>
      <w:sz w:val="28"/>
    </w:rPr>
  </w:style>
  <w:style w:type="table" w:styleId="TableGrid">
    <w:name w:val="Table Grid"/>
    <w:basedOn w:val="TableNormal"/>
    <w:uiPriority w:val="39"/>
    <w:rsid w:val="00260CE7"/>
    <w:rPr>
      <w:rFonts w:ascii="Times New Roman" w:hAnsi="Times New Roman" w:eastAsia="Times New Roman" w:cs="Times New Roman"/>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CE7"/>
    <w:rPr>
      <w:rFonts w:ascii="Times New Roman" w:hAnsi="Times New Roman" w:eastAsia="Times New Roman"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eastAsia="Times New Roman" w:cs="Times New Roman"/>
      <w:sz w:val="26"/>
      <w:szCs w:val="26"/>
    </w:rPr>
  </w:style>
  <w:style w:type="paragraph" w:styleId="FootnoteText">
    <w:name w:val="footnote text"/>
    <w:basedOn w:val="Normal"/>
    <w:link w:val="FootnoteTextChar"/>
    <w:uiPriority w:val="99"/>
    <w:semiHidden/>
    <w:unhideWhenUsed/>
    <w:rsid w:val="00AB3338"/>
    <w:rPr>
      <w:sz w:val="20"/>
    </w:rPr>
  </w:style>
  <w:style w:type="character" w:customStyle="1" w:styleId="FootnoteTextChar">
    <w:name w:val="Footnote Text Char"/>
    <w:basedOn w:val="DefaultParagraphFont"/>
    <w:link w:val="FootnoteText"/>
    <w:uiPriority w:val="99"/>
    <w:semiHidden/>
    <w:rsid w:val="00AB3338"/>
    <w:rPr>
      <w:rFonts w:ascii="Times New Roman" w:hAnsi="Times New Roman" w:eastAsia="Times New Roman" w:cs="Times New Roman"/>
    </w:rPr>
  </w:style>
  <w:style w:type="character" w:styleId="FootnoteReference">
    <w:name w:val="footnote reference"/>
    <w:basedOn w:val="DefaultParagraphFont"/>
    <w:uiPriority w:val="99"/>
    <w:semiHidden/>
    <w:unhideWhenUsed/>
    <w:rsid w:val="00AB3338"/>
    <w:rPr>
      <w:vertAlign w:val="superscript"/>
    </w:rPr>
  </w:style>
  <w:style w:type="paragraph" w:styleId="ListParagraph">
    <w:name w:val="List Paragraph"/>
    <w:basedOn w:val="Normal"/>
    <w:uiPriority w:val="34"/>
    <w:qFormat/>
    <w:rsid w:val="009F1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V_Mau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B1C52-004E-44DB-A56C-A8E76557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CV_Mau2</Template>
  <TotalTime>1</TotalTime>
  <Pages>2</Pages>
  <Words>425</Words>
  <Characters>1580</Characters>
  <Application>Microsoft Office Word</Application>
  <DocSecurity>0</DocSecurity>
  <Lines>13</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user</dc:creator>
  <cp:lastModifiedBy>Trang Tran</cp:lastModifiedBy>
  <cp:revision>3</cp:revision>
  <cp:lastPrinted>2026-06-03T08:03:00Z</cp:lastPrinted>
  <dcterms:created xsi:type="dcterms:W3CDTF">2026-06-03T08:05:00Z</dcterms:created>
  <dcterms:modified xsi:type="dcterms:W3CDTF">2026-06-03T08:06:00Z</dcterms:modified>
</cp:coreProperties>
</file>