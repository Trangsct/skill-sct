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9295"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229"/>
        <w:gridCol w:w="5935"/>
        <w:gridCol w:w="10"/>
      </w:tblGrid>
      <w:tr w:rsidR="00260CE7" w:rsidRPr="00011D82" w14:paraId="619C41F3" w14:textId="77777777" w:rsidTr="007C6D67">
        <w:trPr>
          <w:gridAfter w:val="1"/>
          <w:wAfter w:w="10" w:type="dxa"/>
          <w:trHeight w:val="778"/>
        </w:trPr>
        <w:tc>
          <w:tcPr>
            <w:tcW w:w="3121" w:type="dxa"/>
          </w:tcPr>
          <w:p w14:paraId="4A817C81" w14:textId="77777777" w:rsidR="00260CE7" w:rsidRPr="00734DD2" w:rsidRDefault="00260CE7" w:rsidP="00401BCA">
            <w:pPr>
              <w:widowControl w:val="0"/>
              <w:jc w:val="center"/>
              <w:rPr>
                <w:rFonts w:ascii="Times New Roman" w:hAnsi="Times New Roman" w:cs="Times New Roman"/>
                <w:sz w:val="26"/>
                <w:szCs w:val="26"/>
              </w:rPr>
            </w:pPr>
            <w:bookmarkStart w:id="0" w:name="_Hlk170743112"/>
            <w:r w:rsidRPr="00734DD2">
              <w:rPr>
                <w:rFonts w:ascii="Times New Roman" w:hAnsi="Times New Roman" w:cs="Times New Roman"/>
                <w:sz w:val="26"/>
                <w:szCs w:val="26"/>
              </w:rPr>
              <w:t>BỘ CÔNG THƯƠNG</w:t>
            </w:r>
          </w:p>
          <w:p w14:paraId="5596BB20" w14:textId="300C8D97" w:rsidR="00734DD2" w:rsidRPr="00011D82" w:rsidRDefault="00734DD2" w:rsidP="00401BCA">
            <w:pPr>
              <w:widowControl w:val="0"/>
              <w:jc w:val="center"/>
              <w:rPr>
                <w:rFonts w:ascii="Times New Roman" w:hAnsi="Times New Roman" w:cs="Times New Roman"/>
                <w:b/>
                <w:bCs/>
                <w:sz w:val="26"/>
                <w:szCs w:val="26"/>
              </w:rPr>
            </w:pPr>
            <w:r>
              <w:rPr>
                <w:rFonts w:ascii="Times New Roman" w:hAnsi="Times New Roman" w:cs="Times New Roman"/>
                <w:b/>
                <w:bCs/>
                <w:sz w:val="26"/>
                <w:szCs w:val="26"/>
              </w:rPr>
              <w:t>CỤC HÓA CHẤT</w:t>
            </w:r>
          </w:p>
          <w:p w14:paraId="64923887" w14:textId="0C24EFD1" w:rsidR="00260CE7" w:rsidRPr="00011D82" w:rsidRDefault="00260CE7" w:rsidP="00401BCA">
            <w:pPr>
              <w:widowControl w:val="0"/>
              <w:spacing w:before="240"/>
              <w:jc w:val="center"/>
              <w:rPr>
                <w:rFonts w:ascii="Times New Roman" w:hAnsi="Times New Roman" w:cs="Times New Roman"/>
                <w:sz w:val="26"/>
                <w:szCs w:val="26"/>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60E88A2B" wp14:editId="3C9AE449">
                      <wp:simplePos x="0" y="0"/>
                      <wp:positionH relativeFrom="column">
                        <wp:posOffset>558800</wp:posOffset>
                      </wp:positionH>
                      <wp:positionV relativeFrom="paragraph">
                        <wp:posOffset>31750</wp:posOffset>
                      </wp:positionV>
                      <wp:extent cx="720000" cy="0"/>
                      <wp:effectExtent l="0" t="0" r="0" b="0"/>
                      <wp:wrapNone/>
                      <wp:docPr id="97650260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0A28774" id="_x0000_t32" coordsize="21600,21600" o:spt="32" o:oned="t" path="m,l21600,21600e" filled="f">
                      <v:path arrowok="t" fillok="f" o:connecttype="none"/>
                      <o:lock v:ext="edit" shapetype="t"/>
                    </v:shapetype>
                    <v:shape id="Straight Arrow Connector 5" o:spid="_x0000_s1026" type="#_x0000_t32" style="position:absolute;margin-left:44pt;margin-top:2.5pt;width:56.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"/>
                  </w:pict>
                </mc:Fallback>
              </mc:AlternateContent>
            </w:r>
            <w:r w:rsidRPr="00011D82">
              <w:rPr>
                <w:rFonts w:ascii="Times New Roman" w:hAnsi="Times New Roman" w:cs="Times New Roman"/>
                <w:sz w:val="26"/>
                <w:szCs w:val="26"/>
              </w:rPr>
              <w:t xml:space="preserve">Số:  </w:t>
            </w:r>
            <w:r w:rsidR="00A41255">
              <w:rPr>
                <w:rFonts w:ascii="Times New Roman" w:hAnsi="Times New Roman" w:cs="Times New Roman"/>
                <w:sz w:val="26"/>
                <w:szCs w:val="26"/>
              </w:rPr>
              <w:t xml:space="preserve">   </w:t>
            </w:r>
            <w:r w:rsidRPr="00011D82">
              <w:rPr>
                <w:rFonts w:ascii="Times New Roman" w:hAnsi="Times New Roman" w:cs="Times New Roman"/>
                <w:sz w:val="26"/>
                <w:szCs w:val="26"/>
              </w:rPr>
              <w:t xml:space="preserve">        </w:t>
            </w:r>
            <w:r w:rsidRPr="00011D82">
              <w:rPr>
                <w:rFonts w:ascii="Times New Roman" w:hAnsi="Times New Roman" w:cs="Times New Roman"/>
                <w:sz w:val="26"/>
                <w:szCs w:val="26"/>
                <w:lang w:val="vi-VN"/>
              </w:rPr>
              <w:t>/</w:t>
            </w:r>
            <w:r w:rsidRPr="00011D82">
              <w:rPr>
                <w:rFonts w:ascii="Times New Roman" w:hAnsi="Times New Roman" w:cs="Times New Roman"/>
                <w:sz w:val="26"/>
                <w:szCs w:val="26"/>
              </w:rPr>
              <w:t>GP-</w:t>
            </w:r>
            <w:r w:rsidR="00711862">
              <w:rPr>
                <w:rFonts w:ascii="Times New Roman" w:hAnsi="Times New Roman" w:cs="Times New Roman"/>
                <w:sz w:val="26"/>
                <w:szCs w:val="26"/>
              </w:rPr>
              <w:t>HC</w:t>
            </w:r>
          </w:p>
        </w:tc>
        <w:tc>
          <w:tcPr>
            <w:tcW w:w="229" w:type="dxa"/>
          </w:tcPr>
          <w:p w14:paraId="588F80D0" w14:textId="77777777" w:rsidR="00260CE7" w:rsidRPr="00011D82" w:rsidRDefault="00260CE7" w:rsidP="00401BCA">
            <w:pPr>
              <w:widowControl w:val="0"/>
              <w:jc w:val="center"/>
              <w:rPr>
                <w:rFonts w:ascii="Times New Roman" w:hAnsi="Times New Roman" w:cs="Times New Roman"/>
                <w:sz w:val="26"/>
                <w:szCs w:val="26"/>
              </w:rPr>
            </w:pPr>
          </w:p>
        </w:tc>
        <w:tc>
          <w:tcPr>
            <w:tcW w:w="5935" w:type="dxa"/>
          </w:tcPr>
          <w:p w14:paraId="144D8960" w14:textId="77777777" w:rsidR="00260CE7" w:rsidRPr="00011D82" w:rsidRDefault="00260CE7" w:rsidP="00401BCA">
            <w:pPr>
              <w:widowControl w:val="0"/>
              <w:jc w:val="center"/>
              <w:rPr>
                <w:rFonts w:ascii="Times New Roman" w:hAnsi="Times New Roman" w:cs="Times New Roman"/>
                <w:b/>
                <w:sz w:val="26"/>
                <w:szCs w:val="26"/>
              </w:rPr>
            </w:pPr>
            <w:r w:rsidRPr="00011D82">
              <w:rPr>
                <w:rFonts w:ascii="Times New Roman" w:hAnsi="Times New Roman" w:cs="Times New Roman"/>
                <w:b/>
                <w:sz w:val="26"/>
                <w:szCs w:val="26"/>
              </w:rPr>
              <w:t>CỘNG HÒA XÃ HỘI CHỦ NGHĨA VIỆT NAM</w:t>
            </w:r>
          </w:p>
          <w:p w14:paraId="7D9BEB3B" w14:textId="77777777" w:rsidR="00260CE7" w:rsidRPr="00011D82" w:rsidRDefault="00260CE7" w:rsidP="00401BCA">
            <w:pPr>
              <w:widowControl w:val="0"/>
              <w:jc w:val="center"/>
              <w:rPr>
                <w:rFonts w:ascii="Times New Roman" w:hAnsi="Times New Roman" w:cs="Times New Roman"/>
                <w:b/>
                <w:sz w:val="26"/>
                <w:szCs w:val="26"/>
              </w:rPr>
            </w:pPr>
            <w:r w:rsidRPr="00734DD2">
              <w:rPr>
                <w:rFonts w:ascii="Times New Roman" w:hAnsi="Times New Roman"/>
                <w:b/>
                <w:bCs/>
                <w:noProof/>
                <w:szCs w:val="28"/>
              </w:rPr>
              <mc:AlternateContent>
                <mc:Choice Requires="wps">
                  <w:drawing>
                    <wp:anchor distT="0" distB="0" distL="114300" distR="114300" simplePos="0" relativeHeight="251658240" behindDoc="0" locked="0" layoutInCell="1" allowOverlap="1" wp14:anchorId="0A9EE3B0" wp14:editId="3482CBD4">
                      <wp:simplePos x="0" y="0"/>
                      <wp:positionH relativeFrom="column">
                        <wp:posOffset>690245</wp:posOffset>
                      </wp:positionH>
                      <wp:positionV relativeFrom="paragraph">
                        <wp:posOffset>245745</wp:posOffset>
                      </wp:positionV>
                      <wp:extent cx="2232000" cy="0"/>
                      <wp:effectExtent l="0" t="0" r="0" b="0"/>
                      <wp:wrapNone/>
                      <wp:docPr id="193129299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DD14256" id="Straight Arrow Connector 4" o:spid="_x0000_s1026" type="#_x0000_t32" style="position:absolute;margin-left:54.35pt;margin-top:19.35pt;width:17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"/>
                  </w:pict>
                </mc:Fallback>
              </mc:AlternateContent>
            </w:r>
            <w:r w:rsidRPr="00734DD2">
              <w:rPr>
                <w:rFonts w:ascii="Times New Roman" w:hAnsi="Times New Roman" w:cs="Times New Roman"/>
                <w:b/>
                <w:szCs w:val="28"/>
              </w:rPr>
              <w:t>Độc lập – Tự do – Hạnh phúc</w:t>
            </w:r>
          </w:p>
        </w:tc>
      </w:tr>
      <w:tr w:rsidR="00260CE7" w:rsidRPr="00011D82" w14:paraId="083027E6" w14:textId="77777777" w:rsidTr="007C6D67">
        <w:trPr>
          <w:gridAfter w:val="1"/>
          <w:wAfter w:w="10" w:type="dxa"/>
          <w:trHeight w:val="303"/>
        </w:trPr>
        <w:tc>
          <w:tcPr>
            <w:tcW w:w="3121" w:type="dxa"/>
          </w:tcPr>
          <w:p w14:paraId="429AE982" w14:textId="77777777" w:rsidR="00260CE7" w:rsidRPr="00011D82" w:rsidRDefault="00260CE7" w:rsidP="00401BCA">
            <w:pPr>
              <w:widowControl w:val="0"/>
              <w:spacing w:before="80"/>
              <w:rPr>
                <w:rFonts w:ascii="Times New Roman" w:hAnsi="Times New Roman" w:cs="Times New Roman"/>
                <w:sz w:val="26"/>
                <w:szCs w:val="26"/>
              </w:rPr>
            </w:pPr>
          </w:p>
        </w:tc>
        <w:tc>
          <w:tcPr>
            <w:tcW w:w="229" w:type="dxa"/>
          </w:tcPr>
          <w:p w14:paraId="4BFCFF16" w14:textId="77777777" w:rsidR="00260CE7" w:rsidRPr="00011D82" w:rsidRDefault="00260CE7" w:rsidP="00401BCA">
            <w:pPr>
              <w:widowControl w:val="0"/>
              <w:spacing w:before="80"/>
              <w:jc w:val="right"/>
              <w:rPr>
                <w:rFonts w:ascii="Times New Roman" w:hAnsi="Times New Roman" w:cs="Times New Roman"/>
                <w:sz w:val="26"/>
                <w:szCs w:val="26"/>
              </w:rPr>
            </w:pPr>
          </w:p>
        </w:tc>
        <w:tc>
          <w:tcPr>
            <w:tcW w:w="5935" w:type="dxa"/>
          </w:tcPr>
          <w:p w14:paraId="43D2C72F" w14:textId="77777777" w:rsidR="00260CE7" w:rsidRPr="00011D82" w:rsidRDefault="00260CE7" w:rsidP="00401BCA">
            <w:pPr>
              <w:widowControl w:val="0"/>
              <w:spacing w:before="80"/>
              <w:jc w:val="center"/>
              <w:rPr>
                <w:rFonts w:ascii="Times New Roman" w:hAnsi="Times New Roman" w:cs="Times New Roman"/>
                <w:i/>
                <w:iCs/>
                <w:sz w:val="26"/>
                <w:szCs w:val="26"/>
              </w:rPr>
            </w:pPr>
          </w:p>
        </w:tc>
      </w:tr>
      <w:bookmarkEnd w:id="0"/>
      <w:tr w:rsidR="007C6D67" w:rsidRPr="00883CEE" w14:paraId="3DEC7705" w14:textId="77777777" w:rsidTr="007C6D67">
        <w:trPr>
          <w:trHeight w:val="691"/>
        </w:trPr>
        <w:tc>
          <w:tcPr>
            <w:tcW w:w="9295" w:type="dxa"/>
            <w:gridSpan w:val="4"/>
          </w:tcPr>
          <w:p w14:paraId="18230C5F" w14:textId="6CD0BF59" w:rsidR="007C6D67" w:rsidRPr="00883CEE" w:rsidRDefault="00410B06" w:rsidP="00401BCA">
            <w:pPr>
              <w:widowControl w:val="0"/>
              <w:spacing w:before="120"/>
              <w:jc w:val="center"/>
              <w:rPr>
                <w:rFonts w:ascii="Times New Roman" w:hAnsi="Times New Roman" w:cs="Times New Roman"/>
                <w:b/>
                <w:szCs w:val="28"/>
              </w:rPr>
            </w:pPr>
            <w:r>
              <w:rPr>
                <w:rFonts w:ascii="Times New Roman" w:hAnsi="Times New Roman"/>
                <w:noProof/>
                <w:szCs w:val="28"/>
              </w:rPr>
              <mc:AlternateContent>
                <mc:Choice Requires="wps">
                  <w:drawing>
                    <wp:anchor distT="0" distB="0" distL="114300" distR="114300" simplePos="0" relativeHeight="251660288" behindDoc="0" locked="0" layoutInCell="1" allowOverlap="1" wp14:anchorId="383FAB86" wp14:editId="03C011CF">
                      <wp:simplePos x="0" y="0"/>
                      <wp:positionH relativeFrom="column">
                        <wp:posOffset>-165046</wp:posOffset>
                      </wp:positionH>
                      <wp:positionV relativeFrom="paragraph">
                        <wp:posOffset>60960</wp:posOffset>
                      </wp:positionV>
                      <wp:extent cx="576000" cy="576000"/>
                      <wp:effectExtent l="0" t="0" r="0" b="0"/>
                      <wp:wrapNone/>
                      <wp:docPr id="1323244438" name="Rectangle 3"/>
                      <wp:cNvGraphicFramePr/>
                      <a:graphic xmlns:a="http://schemas.openxmlformats.org/drawingml/2006/main">
                        <a:graphicData uri="http://schemas.microsoft.com/office/word/2010/wordprocessingShape">
                          <wps:wsp>
                            <wps:cNvSpPr/>
                            <wps:spPr>
                              <a:xfrm>
                                <a:off x="0" y="0"/>
                                <a:ext cx="576000" cy="576000"/>
                              </a:xfrm>
                              <a:prstGeom prst="rect">
                                <a:avLst/>
                              </a:prstGeom>
                              <a:blipFill>
                                <a:blip r:embed="rId9"/>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E2B6D34" id="Rectangle 3" o:spid="_x0000_s1026" style="position:absolute;margin-left:-13pt;margin-top:4.8pt;width:45.35pt;height:4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&#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" stroked="f" strokeweight="1pt">
                      <v:fill r:id="rId10" o:title="" recolor="t" rotate="t" type="frame"/>
                    </v:rect>
                  </w:pict>
                </mc:Fallback>
              </mc:AlternateContent>
            </w:r>
            <w:r w:rsidR="007C6D67" w:rsidRPr="00883CEE">
              <w:rPr>
                <w:rFonts w:ascii="Times New Roman" w:hAnsi="Times New Roman" w:cs="Times New Roman"/>
                <w:b/>
                <w:szCs w:val="28"/>
              </w:rPr>
              <w:t>GIẤY PHÉP</w:t>
            </w:r>
          </w:p>
          <w:p w14:paraId="139E6099" w14:textId="77777777" w:rsidR="007C6D67" w:rsidRPr="00883CEE" w:rsidRDefault="007C6D67" w:rsidP="00401BCA">
            <w:pPr>
              <w:widowControl w:val="0"/>
              <w:spacing w:before="60"/>
              <w:jc w:val="center"/>
              <w:rPr>
                <w:rFonts w:ascii="Times New Roman" w:hAnsi="Times New Roman" w:cs="Times New Roman"/>
                <w:b/>
                <w:szCs w:val="28"/>
              </w:rPr>
            </w:pPr>
            <w:r w:rsidRPr="00883CEE">
              <w:rPr>
                <w:rFonts w:ascii="Times New Roman" w:hAnsi="Times New Roman" w:cs="Times New Roman"/>
                <w:b/>
                <w:szCs w:val="28"/>
              </w:rPr>
              <w:t>VẬN CHUYỂN HÀNG HÓA NGUY HIỂM</w:t>
            </w:r>
          </w:p>
        </w:tc>
      </w:tr>
    </w:tbl>
    <w:p w14:paraId="339EBF74" w14:textId="2C6654D2" w:rsidR="007C6D67" w:rsidRPr="00883CEE" w:rsidRDefault="007C6D67" w:rsidP="00401BCA">
      <w:pPr>
        <w:widowControl w:val="0"/>
        <w:ind w:left="57" w:firstLine="567"/>
        <w:jc w:val="center"/>
        <w:rPr>
          <w:rFonts w:ascii="Times New Roman" w:hAnsi="Times New Roman"/>
          <w:szCs w:val="28"/>
        </w:rPr>
      </w:pPr>
    </w:p>
    <w:p w14:paraId="6C23874D" w14:textId="5926976F" w:rsidR="007C6D67" w:rsidRPr="00883CEE" w:rsidRDefault="007C6D67" w:rsidP="00734DD2">
      <w:pPr>
        <w:widowControl w:val="0"/>
        <w:spacing w:before="240"/>
        <w:ind w:left="57" w:hanging="57"/>
        <w:jc w:val="center"/>
        <w:rPr>
          <w:rFonts w:ascii="Times New Roman" w:hAnsi="Times New Roman"/>
          <w:szCs w:val="28"/>
        </w:rPr>
      </w:pPr>
      <w:r w:rsidRPr="00883CEE">
        <w:rPr>
          <w:rFonts w:ascii="Times New Roman" w:hAnsi="Times New Roman"/>
          <w:szCs w:val="28"/>
        </w:rPr>
        <w:t xml:space="preserve">Theo đề nghị của: Công ty </w:t>
      </w:r>
      <w:r w:rsidR="00FC3C17">
        <w:rPr>
          <w:rFonts w:ascii="Times New Roman" w:hAnsi="Times New Roman"/>
          <w:szCs w:val="28"/>
        </w:rPr>
        <w:t>TNHH Hóa chất Thành Phát</w:t>
      </w:r>
      <w:r w:rsidR="00E74203">
        <w:rPr>
          <w:rFonts w:ascii="Times New Roman" w:hAnsi="Times New Roman"/>
          <w:szCs w:val="28"/>
        </w:rPr>
        <w:t>,</w:t>
      </w:r>
    </w:p>
    <w:p w14:paraId="2A0A7DB9" w14:textId="1B09DB53" w:rsidR="007C6D67" w:rsidRPr="00883CEE" w:rsidRDefault="00734DD2" w:rsidP="00734DD2">
      <w:pPr>
        <w:widowControl w:val="0"/>
        <w:spacing w:before="120" w:after="120"/>
        <w:ind w:left="57" w:hanging="57"/>
        <w:jc w:val="center"/>
        <w:rPr>
          <w:rFonts w:ascii="Times New Roman" w:hAnsi="Times New Roman"/>
          <w:szCs w:val="28"/>
        </w:rPr>
      </w:pPr>
      <w:r>
        <w:rPr>
          <w:rFonts w:ascii="Times New Roman" w:hAnsi="Times New Roman"/>
          <w:szCs w:val="28"/>
        </w:rPr>
        <w:t>Cục Hóa chất</w:t>
      </w:r>
      <w:r w:rsidR="007C6D67" w:rsidRPr="00883CEE">
        <w:rPr>
          <w:rFonts w:ascii="Times New Roman" w:hAnsi="Times New Roman"/>
          <w:szCs w:val="28"/>
        </w:rPr>
        <w:t xml:space="preserve"> cho phép:</w:t>
      </w:r>
    </w:p>
    <w:p w14:paraId="6F85F9A5" w14:textId="77777777" w:rsidR="007C6D67" w:rsidRPr="00883CEE" w:rsidRDefault="007C6D67" w:rsidP="00401BCA">
      <w:pPr>
        <w:widowControl w:val="0"/>
        <w:spacing w:before="120"/>
        <w:ind w:left="57" w:firstLine="567"/>
        <w:rPr>
          <w:rFonts w:ascii="Times New Roman" w:hAnsi="Times New Roman"/>
          <w:szCs w:val="28"/>
        </w:rPr>
      </w:pPr>
    </w:p>
    <w:p w14:paraId="01C72E2C" w14:textId="7C20CA9B"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 xml:space="preserve">Tên cơ quan, tổ chức, cá nhân: Công ty </w:t>
      </w:r>
      <w:r w:rsidR="00FC3C17" w:rsidRPr="00FC3C17">
        <w:rPr>
          <w:rFonts w:ascii="Times New Roman" w:hAnsi="Times New Roman"/>
          <w:szCs w:val="28"/>
        </w:rPr>
        <w:t>TNHH Hóa chất Thành Phát</w:t>
      </w:r>
      <w:r w:rsidRPr="00FC3C17">
        <w:rPr>
          <w:rFonts w:ascii="Times New Roman" w:hAnsi="Times New Roman"/>
          <w:szCs w:val="28"/>
        </w:rPr>
        <w:t>.</w:t>
      </w:r>
    </w:p>
    <w:p w14:paraId="514311F2" w14:textId="6C10FB5E" w:rsidR="007C6D67" w:rsidRPr="00FC3C17" w:rsidRDefault="00F53CE8" w:rsidP="00401BCA">
      <w:pPr>
        <w:widowControl w:val="0"/>
        <w:spacing w:after="120"/>
        <w:ind w:firstLine="709"/>
        <w:rPr>
          <w:rFonts w:ascii="Times New Roman" w:hAnsi="Times New Roman"/>
          <w:spacing w:val="2"/>
          <w:szCs w:val="28"/>
        </w:rPr>
      </w:pPr>
      <w:r w:rsidRPr="00FC3C17">
        <w:rPr>
          <w:rFonts w:ascii="Times New Roman" w:hAnsi="Times New Roman"/>
          <w:spacing w:val="2"/>
          <w:szCs w:val="28"/>
        </w:rPr>
        <w:t xml:space="preserve">Giấy chứng nhận </w:t>
      </w:r>
      <w:r w:rsidRPr="00FC3C17">
        <w:rPr>
          <w:rFonts w:ascii="Times New Roman" w:hAnsi="Times New Roman" w:hint="eastAsia"/>
          <w:spacing w:val="2"/>
          <w:szCs w:val="28"/>
        </w:rPr>
        <w:t>đă</w:t>
      </w:r>
      <w:r w:rsidRPr="00FC3C17">
        <w:rPr>
          <w:rFonts w:ascii="Times New Roman" w:hAnsi="Times New Roman"/>
          <w:spacing w:val="2"/>
          <w:szCs w:val="28"/>
        </w:rPr>
        <w:t xml:space="preserve">ng ký doanh nghiệp </w:t>
      </w:r>
      <w:r w:rsidR="00FC3C17" w:rsidRPr="00FC3C17">
        <w:rPr>
          <w:rFonts w:ascii="Times New Roman" w:hAnsi="Times New Roman"/>
          <w:spacing w:val="2"/>
          <w:szCs w:val="28"/>
        </w:rPr>
        <w:t xml:space="preserve">Công ty TNHH hai thành viên trở lên số 2600994195 </w:t>
      </w:r>
      <w:r w:rsidR="00FC3C17" w:rsidRPr="00FC3C17">
        <w:rPr>
          <w:rFonts w:ascii="Times New Roman" w:hAnsi="Times New Roman" w:hint="eastAsia"/>
          <w:spacing w:val="2"/>
          <w:szCs w:val="28"/>
        </w:rPr>
        <w:t>đă</w:t>
      </w:r>
      <w:r w:rsidR="00FC3C17" w:rsidRPr="00FC3C17">
        <w:rPr>
          <w:rFonts w:ascii="Times New Roman" w:hAnsi="Times New Roman"/>
          <w:spacing w:val="2"/>
          <w:szCs w:val="28"/>
        </w:rPr>
        <w:t xml:space="preserve">ng ký lần </w:t>
      </w:r>
      <w:r w:rsidR="00FC3C17" w:rsidRPr="00FC3C17">
        <w:rPr>
          <w:rFonts w:ascii="Times New Roman" w:hAnsi="Times New Roman" w:hint="eastAsia"/>
          <w:spacing w:val="2"/>
          <w:szCs w:val="28"/>
        </w:rPr>
        <w:t>đ</w:t>
      </w:r>
      <w:r w:rsidR="00FC3C17" w:rsidRPr="00FC3C17">
        <w:rPr>
          <w:rFonts w:ascii="Times New Roman" w:hAnsi="Times New Roman"/>
          <w:spacing w:val="2"/>
          <w:szCs w:val="28"/>
        </w:rPr>
        <w:t>ầu ngày 12 tháng 01 n</w:t>
      </w:r>
      <w:r w:rsidR="00FC3C17" w:rsidRPr="00FC3C17">
        <w:rPr>
          <w:rFonts w:ascii="Times New Roman" w:hAnsi="Times New Roman" w:hint="eastAsia"/>
          <w:spacing w:val="2"/>
          <w:szCs w:val="28"/>
        </w:rPr>
        <w:t>ă</w:t>
      </w:r>
      <w:r w:rsidR="00FC3C17" w:rsidRPr="00FC3C17">
        <w:rPr>
          <w:rFonts w:ascii="Times New Roman" w:hAnsi="Times New Roman"/>
          <w:spacing w:val="2"/>
          <w:szCs w:val="28"/>
        </w:rPr>
        <w:t xml:space="preserve">m 2018, </w:t>
      </w:r>
      <w:r w:rsidR="00FC3C17" w:rsidRPr="00FC3C17">
        <w:rPr>
          <w:rFonts w:ascii="Times New Roman" w:hAnsi="Times New Roman" w:hint="eastAsia"/>
          <w:spacing w:val="2"/>
          <w:szCs w:val="28"/>
        </w:rPr>
        <w:t>đă</w:t>
      </w:r>
      <w:r w:rsidR="00FC3C17" w:rsidRPr="00FC3C17">
        <w:rPr>
          <w:rFonts w:ascii="Times New Roman" w:hAnsi="Times New Roman"/>
          <w:spacing w:val="2"/>
          <w:szCs w:val="28"/>
        </w:rPr>
        <w:t xml:space="preserve">ng ký thay </w:t>
      </w:r>
      <w:r w:rsidR="00FC3C17" w:rsidRPr="00FC3C17">
        <w:rPr>
          <w:rFonts w:ascii="Times New Roman" w:hAnsi="Times New Roman" w:hint="eastAsia"/>
          <w:spacing w:val="2"/>
          <w:szCs w:val="28"/>
        </w:rPr>
        <w:t>đ</w:t>
      </w:r>
      <w:r w:rsidR="00FC3C17" w:rsidRPr="00FC3C17">
        <w:rPr>
          <w:rFonts w:ascii="Times New Roman" w:hAnsi="Times New Roman"/>
          <w:spacing w:val="2"/>
          <w:szCs w:val="28"/>
        </w:rPr>
        <w:t>ổi lần thứ 06 ngày 31 tháng 12 n</w:t>
      </w:r>
      <w:r w:rsidR="00FC3C17" w:rsidRPr="00FC3C17">
        <w:rPr>
          <w:rFonts w:ascii="Times New Roman" w:hAnsi="Times New Roman" w:hint="eastAsia"/>
          <w:spacing w:val="2"/>
          <w:szCs w:val="28"/>
        </w:rPr>
        <w:t>ă</w:t>
      </w:r>
      <w:r w:rsidR="00FC3C17" w:rsidRPr="00FC3C17">
        <w:rPr>
          <w:rFonts w:ascii="Times New Roman" w:hAnsi="Times New Roman"/>
          <w:spacing w:val="2"/>
          <w:szCs w:val="28"/>
        </w:rPr>
        <w:t xml:space="preserve">m 2024 do Sở Kế hoạch và </w:t>
      </w:r>
      <w:r w:rsidR="00FC3C17" w:rsidRPr="00FC3C17">
        <w:rPr>
          <w:rFonts w:ascii="Times New Roman" w:hAnsi="Times New Roman" w:hint="eastAsia"/>
          <w:spacing w:val="2"/>
          <w:szCs w:val="28"/>
        </w:rPr>
        <w:t>Đ</w:t>
      </w:r>
      <w:r w:rsidR="00FC3C17" w:rsidRPr="00FC3C17">
        <w:rPr>
          <w:rFonts w:ascii="Times New Roman" w:hAnsi="Times New Roman"/>
          <w:spacing w:val="2"/>
          <w:szCs w:val="28"/>
        </w:rPr>
        <w:t>ầu t</w:t>
      </w:r>
      <w:r w:rsidR="00FC3C17" w:rsidRPr="00FC3C17">
        <w:rPr>
          <w:rFonts w:ascii="Times New Roman" w:hAnsi="Times New Roman" w:hint="eastAsia"/>
          <w:spacing w:val="2"/>
          <w:szCs w:val="28"/>
        </w:rPr>
        <w:t>ư</w:t>
      </w:r>
      <w:r w:rsidR="00FC3C17" w:rsidRPr="00FC3C17">
        <w:rPr>
          <w:rFonts w:ascii="Times New Roman" w:hAnsi="Times New Roman"/>
          <w:spacing w:val="2"/>
          <w:szCs w:val="28"/>
        </w:rPr>
        <w:t xml:space="preserve"> tỉnh Phú Thọ </w:t>
      </w:r>
      <w:r w:rsidRPr="00FC3C17">
        <w:rPr>
          <w:rFonts w:ascii="Times New Roman" w:hAnsi="Times New Roman"/>
          <w:spacing w:val="2"/>
          <w:szCs w:val="28"/>
        </w:rPr>
        <w:t>cấp</w:t>
      </w:r>
      <w:r w:rsidR="007C6D67" w:rsidRPr="00FC3C17">
        <w:rPr>
          <w:rFonts w:ascii="Times New Roman" w:hAnsi="Times New Roman"/>
          <w:spacing w:val="2"/>
          <w:szCs w:val="28"/>
        </w:rPr>
        <w:t>.</w:t>
      </w:r>
    </w:p>
    <w:p w14:paraId="15144118" w14:textId="38CAC614"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 xml:space="preserve">Địa chỉ: </w:t>
      </w:r>
      <w:r w:rsidR="00FC3C17" w:rsidRPr="00FC3C17">
        <w:rPr>
          <w:rFonts w:ascii="Times New Roman" w:hAnsi="Times New Roman"/>
          <w:szCs w:val="28"/>
        </w:rPr>
        <w:t>Khu 3, xã Phù Ninh, tỉnh Phú Thọ</w:t>
      </w:r>
      <w:r w:rsidR="00B43AF1">
        <w:rPr>
          <w:rFonts w:ascii="Times New Roman" w:hAnsi="Times New Roman"/>
          <w:szCs w:val="28"/>
        </w:rPr>
        <w:t xml:space="preserve"> (Địa chỉ cũ: </w:t>
      </w:r>
      <w:r w:rsidR="00B43AF1" w:rsidRPr="00B43AF1">
        <w:rPr>
          <w:rFonts w:ascii="Times New Roman" w:hAnsi="Times New Roman"/>
          <w:szCs w:val="28"/>
        </w:rPr>
        <w:t xml:space="preserve">Khu 3, </w:t>
      </w:r>
      <w:r w:rsidR="00B43AF1">
        <w:rPr>
          <w:rFonts w:ascii="Times New Roman" w:hAnsi="Times New Roman"/>
          <w:szCs w:val="28"/>
        </w:rPr>
        <w:t>t</w:t>
      </w:r>
      <w:r w:rsidR="00B43AF1" w:rsidRPr="00B43AF1">
        <w:rPr>
          <w:rFonts w:ascii="Times New Roman" w:hAnsi="Times New Roman"/>
          <w:szCs w:val="28"/>
        </w:rPr>
        <w:t xml:space="preserve">hị trấn Phong Châu, </w:t>
      </w:r>
      <w:r w:rsidR="00B43AF1">
        <w:rPr>
          <w:rFonts w:ascii="Times New Roman" w:hAnsi="Times New Roman"/>
          <w:szCs w:val="28"/>
        </w:rPr>
        <w:t>h</w:t>
      </w:r>
      <w:r w:rsidR="00B43AF1" w:rsidRPr="00B43AF1">
        <w:rPr>
          <w:rFonts w:ascii="Times New Roman" w:hAnsi="Times New Roman"/>
          <w:szCs w:val="28"/>
        </w:rPr>
        <w:t xml:space="preserve">uyện Phù Ninh, </w:t>
      </w:r>
      <w:r w:rsidR="00B43AF1">
        <w:rPr>
          <w:rFonts w:ascii="Times New Roman" w:hAnsi="Times New Roman"/>
          <w:szCs w:val="28"/>
        </w:rPr>
        <w:t>t</w:t>
      </w:r>
      <w:r w:rsidR="00B43AF1" w:rsidRPr="00B43AF1">
        <w:rPr>
          <w:rFonts w:ascii="Times New Roman" w:hAnsi="Times New Roman"/>
          <w:szCs w:val="28"/>
        </w:rPr>
        <w:t>ỉnh Phú Thọ</w:t>
      </w:r>
      <w:r w:rsidR="00B43AF1">
        <w:rPr>
          <w:rFonts w:ascii="Times New Roman" w:hAnsi="Times New Roman"/>
          <w:szCs w:val="28"/>
        </w:rPr>
        <w:t>)</w:t>
      </w:r>
      <w:r w:rsidRPr="00FC3C17">
        <w:rPr>
          <w:rFonts w:ascii="Times New Roman" w:hAnsi="Times New Roman"/>
          <w:szCs w:val="28"/>
        </w:rPr>
        <w:t>.</w:t>
      </w:r>
    </w:p>
    <w:p w14:paraId="5B7589D6" w14:textId="047D95F5" w:rsidR="00F53CE8"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ab/>
      </w:r>
      <w:r w:rsidR="00F53CE8" w:rsidRPr="00FC3C17">
        <w:rPr>
          <w:rFonts w:ascii="Times New Roman" w:hAnsi="Times New Roman" w:hint="eastAsia"/>
          <w:szCs w:val="28"/>
        </w:rPr>
        <w:t>Đ</w:t>
      </w:r>
      <w:r w:rsidR="00F53CE8" w:rsidRPr="00FC3C17">
        <w:rPr>
          <w:rFonts w:ascii="Times New Roman" w:hAnsi="Times New Roman"/>
          <w:szCs w:val="28"/>
        </w:rPr>
        <w:t xml:space="preserve">iện thoại: </w:t>
      </w:r>
      <w:r w:rsidR="00FC3C17" w:rsidRPr="00FC3C17">
        <w:rPr>
          <w:rFonts w:ascii="Times New Roman" w:hAnsi="Times New Roman"/>
          <w:szCs w:val="28"/>
        </w:rPr>
        <w:t xml:space="preserve">0987.991.688                      </w:t>
      </w:r>
      <w:r w:rsidRPr="00FC3C17">
        <w:rPr>
          <w:rFonts w:ascii="Times New Roman" w:hAnsi="Times New Roman"/>
          <w:szCs w:val="28"/>
        </w:rPr>
        <w:tab/>
      </w:r>
    </w:p>
    <w:p w14:paraId="5AE9D7CF" w14:textId="0132E423"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ab/>
        <w:t>Họ và tên, chức danh người đại diện theo pháp luật:</w:t>
      </w:r>
      <w:r w:rsidRPr="00FC3C17">
        <w:t xml:space="preserve"> </w:t>
      </w:r>
      <w:r w:rsidR="00FC3C17" w:rsidRPr="00FC3C17">
        <w:rPr>
          <w:rFonts w:ascii="Times New Roman" w:hAnsi="Times New Roman"/>
          <w:szCs w:val="28"/>
        </w:rPr>
        <w:t>Bùi Thanh Tùng</w:t>
      </w:r>
    </w:p>
    <w:p w14:paraId="58090BA5" w14:textId="77777777"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Chức danh: Giám đốc</w:t>
      </w:r>
    </w:p>
    <w:p w14:paraId="6E10A4E9" w14:textId="77777777"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 xml:space="preserve">Được phép vận chuyển hàng hóa nguy hiểm: </w:t>
      </w:r>
      <w:r w:rsidRPr="00FC3C17">
        <w:rPr>
          <w:rFonts w:ascii="Times New Roman" w:hAnsi="Times New Roman"/>
          <w:i/>
          <w:iCs/>
          <w:szCs w:val="28"/>
        </w:rPr>
        <w:t>theo Phụ lục kèm theo Giấy phép này.</w:t>
      </w:r>
    </w:p>
    <w:p w14:paraId="0F937509" w14:textId="3856044E"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 xml:space="preserve">Công ty </w:t>
      </w:r>
      <w:r w:rsidR="00FC3C17" w:rsidRPr="00FC3C17">
        <w:rPr>
          <w:rFonts w:ascii="Times New Roman" w:hAnsi="Times New Roman"/>
          <w:szCs w:val="28"/>
        </w:rPr>
        <w:t>TNHH Hóa chất Thành Phát</w:t>
      </w:r>
      <w:r w:rsidRPr="00FC3C17">
        <w:rPr>
          <w:rFonts w:ascii="Times New Roman" w:hAnsi="Times New Roman"/>
          <w:szCs w:val="28"/>
        </w:rPr>
        <w:t xml:space="preserve"> phải có trách nhiệm duy trì các điều kiện an toàn về vận chuyển hàng hóa nguy hiểm của phương tiện và chấp hành đầy đủ các quy định về hàng hóa nguy hiểm trong suốt quá trình vận chuyển.</w:t>
      </w:r>
    </w:p>
    <w:p w14:paraId="26FD8D73" w14:textId="77777777" w:rsidR="007C6D67" w:rsidRPr="00FC3C17" w:rsidRDefault="007C6D67" w:rsidP="00401BCA">
      <w:pPr>
        <w:widowControl w:val="0"/>
        <w:spacing w:after="120"/>
        <w:ind w:firstLine="709"/>
        <w:rPr>
          <w:rFonts w:ascii="Times New Roman" w:hAnsi="Times New Roman"/>
          <w:szCs w:val="28"/>
        </w:rPr>
      </w:pPr>
      <w:r w:rsidRPr="00FC3C17">
        <w:rPr>
          <w:rFonts w:ascii="Times New Roman" w:hAnsi="Times New Roman"/>
          <w:szCs w:val="28"/>
        </w:rPr>
        <w:t>Thời hạn của giấy phép: 24 tháng kể từ ngày ký.</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233"/>
      </w:tblGrid>
      <w:tr w:rsidR="00C754F6" w:rsidRPr="00883CEE" w14:paraId="54CD9CD5" w14:textId="77777777" w:rsidTr="00C754F6">
        <w:trPr>
          <w:jc w:val="center"/>
        </w:trPr>
        <w:tc>
          <w:tcPr>
            <w:tcW w:w="3828" w:type="dxa"/>
          </w:tcPr>
          <w:p w14:paraId="2608931C" w14:textId="77777777" w:rsidR="00C754F6" w:rsidRPr="00883CEE" w:rsidRDefault="00C754F6" w:rsidP="00C754F6">
            <w:pPr>
              <w:widowControl w:val="0"/>
              <w:spacing w:before="120" w:after="120"/>
              <w:rPr>
                <w:rFonts w:ascii="Times New Roman" w:hAnsi="Times New Roman"/>
                <w:b/>
                <w:i/>
                <w:sz w:val="24"/>
              </w:rPr>
            </w:pPr>
          </w:p>
        </w:tc>
        <w:tc>
          <w:tcPr>
            <w:tcW w:w="5233" w:type="dxa"/>
          </w:tcPr>
          <w:p w14:paraId="3200691F" w14:textId="1CD1CB7B" w:rsidR="00C754F6" w:rsidRPr="00347D7F" w:rsidRDefault="00C754F6" w:rsidP="00347D7F">
            <w:pPr>
              <w:widowControl w:val="0"/>
              <w:spacing w:before="120" w:after="120"/>
              <w:jc w:val="center"/>
              <w:rPr>
                <w:rFonts w:ascii="Times New Roman" w:hAnsi="Times New Roman"/>
                <w:b/>
                <w:sz w:val="26"/>
                <w:szCs w:val="26"/>
                <w:lang w:val="en-US"/>
              </w:rPr>
            </w:pPr>
            <w:r w:rsidRPr="00883CEE">
              <w:rPr>
                <w:rFonts w:ascii="Times New Roman" w:hAnsi="Times New Roman"/>
                <w:i/>
                <w:iCs/>
                <w:szCs w:val="28"/>
              </w:rPr>
              <w:t xml:space="preserve">Hà Nội, ngày          tháng </w:t>
            </w:r>
            <w:r w:rsidR="00347D7F">
              <w:rPr>
                <w:rFonts w:ascii="Times New Roman" w:hAnsi="Times New Roman"/>
                <w:i/>
                <w:iCs/>
                <w:szCs w:val="28"/>
                <w:lang w:val="en-US"/>
              </w:rPr>
              <w:t>0</w:t>
            </w:r>
            <w:r w:rsidR="00C14127">
              <w:rPr>
                <w:rFonts w:ascii="Times New Roman" w:hAnsi="Times New Roman"/>
                <w:i/>
                <w:iCs/>
                <w:szCs w:val="28"/>
                <w:lang w:val="en-US"/>
              </w:rPr>
              <w:t>1</w:t>
            </w:r>
            <w:r w:rsidRPr="00883CEE">
              <w:rPr>
                <w:rFonts w:ascii="Times New Roman" w:hAnsi="Times New Roman"/>
                <w:i/>
                <w:iCs/>
                <w:szCs w:val="28"/>
              </w:rPr>
              <w:t xml:space="preserve"> năm 202</w:t>
            </w:r>
            <w:r w:rsidR="00347D7F">
              <w:rPr>
                <w:rFonts w:ascii="Times New Roman" w:hAnsi="Times New Roman"/>
                <w:i/>
                <w:iCs/>
                <w:szCs w:val="28"/>
                <w:lang w:val="en-US"/>
              </w:rPr>
              <w:t>6</w:t>
            </w:r>
            <w:bookmarkStart w:id="1" w:name="_GoBack"/>
            <w:bookmarkEnd w:id="1"/>
          </w:p>
        </w:tc>
      </w:tr>
      <w:tr w:rsidR="00B43AF1" w:rsidRPr="00883CEE" w14:paraId="5BBDDC0B" w14:textId="77777777" w:rsidTr="00C754F6">
        <w:trPr>
          <w:jc w:val="center"/>
        </w:trPr>
        <w:tc>
          <w:tcPr>
            <w:tcW w:w="3828" w:type="dxa"/>
          </w:tcPr>
          <w:p w14:paraId="3FD2FFBE" w14:textId="77777777" w:rsidR="00B43AF1" w:rsidRPr="00883CEE" w:rsidRDefault="00B43AF1" w:rsidP="00B43AF1">
            <w:pPr>
              <w:widowControl w:val="0"/>
              <w:rPr>
                <w:rFonts w:ascii="Times New Roman" w:hAnsi="Times New Roman" w:cs="Times New Roman"/>
                <w:b/>
                <w:i/>
                <w:sz w:val="24"/>
                <w:szCs w:val="20"/>
              </w:rPr>
            </w:pPr>
            <w:r w:rsidRPr="00883CEE">
              <w:rPr>
                <w:rFonts w:ascii="Times New Roman" w:hAnsi="Times New Roman" w:cs="Times New Roman"/>
                <w:b/>
                <w:i/>
                <w:sz w:val="24"/>
                <w:szCs w:val="20"/>
              </w:rPr>
              <w:t>Nơi nhận:</w:t>
            </w:r>
          </w:p>
          <w:p w14:paraId="1CA9DFC3" w14:textId="0511A723" w:rsidR="00B43AF1" w:rsidRPr="001F132C" w:rsidRDefault="00B43AF1" w:rsidP="00B43AF1">
            <w:pPr>
              <w:widowControl w:val="0"/>
              <w:rPr>
                <w:rFonts w:ascii="Times New Roman" w:hAnsi="Times New Roman" w:cs="Times New Roman"/>
                <w:sz w:val="22"/>
                <w:lang w:val="en-US"/>
              </w:rPr>
            </w:pPr>
            <w:r w:rsidRPr="001F132C">
              <w:rPr>
                <w:rFonts w:ascii="Times New Roman" w:hAnsi="Times New Roman" w:cs="Times New Roman"/>
                <w:sz w:val="22"/>
              </w:rPr>
              <w:t xml:space="preserve">- </w:t>
            </w:r>
            <w:r w:rsidRPr="00B43AF1">
              <w:rPr>
                <w:rFonts w:ascii="Times New Roman" w:hAnsi="Times New Roman" w:cs="Times New Roman"/>
                <w:sz w:val="22"/>
              </w:rPr>
              <w:t>Công ty TNHH Hóa chất Thành Phát</w:t>
            </w:r>
            <w:r w:rsidRPr="001F132C">
              <w:rPr>
                <w:rFonts w:ascii="Times New Roman" w:hAnsi="Times New Roman" w:cs="Times New Roman"/>
                <w:sz w:val="22"/>
              </w:rPr>
              <w:t>;</w:t>
            </w:r>
          </w:p>
          <w:p w14:paraId="507D03EC" w14:textId="77777777" w:rsidR="00186545" w:rsidRPr="00711862" w:rsidRDefault="00186545" w:rsidP="00186545">
            <w:pPr>
              <w:widowControl w:val="0"/>
              <w:rPr>
                <w:rFonts w:ascii="Times New Roman" w:hAnsi="Times New Roman" w:cs="Times New Roman"/>
                <w:spacing w:val="-6"/>
                <w:sz w:val="22"/>
                <w:lang w:val="en-US"/>
              </w:rPr>
            </w:pPr>
            <w:r>
              <w:rPr>
                <w:rFonts w:ascii="Times New Roman" w:hAnsi="Times New Roman" w:cs="Times New Roman"/>
                <w:spacing w:val="-6"/>
                <w:sz w:val="22"/>
                <w:lang w:val="en-US"/>
              </w:rPr>
              <w:t>- Cục Cảnh sát Giao thông;</w:t>
            </w:r>
          </w:p>
          <w:p w14:paraId="5F696747" w14:textId="27C9C559" w:rsidR="00B43AF1" w:rsidRPr="00883CEE" w:rsidRDefault="00B43AF1" w:rsidP="00B43AF1">
            <w:pPr>
              <w:widowControl w:val="0"/>
              <w:rPr>
                <w:rFonts w:ascii="Times New Roman" w:hAnsi="Times New Roman" w:cs="Times New Roman"/>
                <w:sz w:val="26"/>
                <w:szCs w:val="26"/>
              </w:rPr>
            </w:pPr>
            <w:r w:rsidRPr="001F132C">
              <w:rPr>
                <w:rFonts w:ascii="Times New Roman" w:hAnsi="Times New Roman" w:cs="Times New Roman"/>
                <w:sz w:val="22"/>
              </w:rPr>
              <w:t xml:space="preserve">- Lưu: VT, </w:t>
            </w:r>
            <w:r>
              <w:rPr>
                <w:rFonts w:ascii="Times New Roman" w:hAnsi="Times New Roman" w:cs="Times New Roman"/>
                <w:sz w:val="22"/>
                <w:lang w:val="en-US"/>
              </w:rPr>
              <w:t>QL</w:t>
            </w:r>
            <w:r w:rsidRPr="001F132C">
              <w:rPr>
                <w:rFonts w:ascii="Times New Roman" w:hAnsi="Times New Roman" w:cs="Times New Roman"/>
                <w:sz w:val="22"/>
              </w:rPr>
              <w:t>HC.</w:t>
            </w:r>
          </w:p>
        </w:tc>
        <w:tc>
          <w:tcPr>
            <w:tcW w:w="5233" w:type="dxa"/>
          </w:tcPr>
          <w:p w14:paraId="015D9728" w14:textId="6CD7F572" w:rsidR="00B43AF1" w:rsidRDefault="00B43AF1" w:rsidP="00B43AF1">
            <w:pPr>
              <w:widowControl w:val="0"/>
              <w:jc w:val="center"/>
              <w:rPr>
                <w:rFonts w:ascii="Times New Roman" w:hAnsi="Times New Roman" w:cs="Times New Roman"/>
                <w:b/>
                <w:sz w:val="26"/>
                <w:szCs w:val="26"/>
                <w:lang w:val="en-US"/>
              </w:rPr>
            </w:pPr>
            <w:r>
              <w:rPr>
                <w:rFonts w:ascii="Times New Roman" w:hAnsi="Times New Roman" w:cs="Times New Roman"/>
                <w:b/>
                <w:sz w:val="26"/>
                <w:szCs w:val="26"/>
                <w:lang w:val="en-US"/>
              </w:rPr>
              <w:t>CỤC TRƯỞNG</w:t>
            </w:r>
          </w:p>
          <w:p w14:paraId="0CC9FC6C" w14:textId="77777777" w:rsidR="00B43AF1" w:rsidRPr="00883CEE" w:rsidRDefault="00B43AF1" w:rsidP="00B43AF1">
            <w:pPr>
              <w:widowControl w:val="0"/>
              <w:jc w:val="center"/>
              <w:rPr>
                <w:rFonts w:ascii="Times New Roman" w:hAnsi="Times New Roman" w:cs="Times New Roman"/>
                <w:b/>
                <w:szCs w:val="28"/>
              </w:rPr>
            </w:pPr>
          </w:p>
          <w:p w14:paraId="3BE57B26" w14:textId="77777777" w:rsidR="00B43AF1" w:rsidRPr="00883CEE" w:rsidRDefault="00B43AF1" w:rsidP="00B43AF1">
            <w:pPr>
              <w:pStyle w:val="Heading1"/>
              <w:widowControl w:val="0"/>
              <w:outlineLvl w:val="0"/>
            </w:pPr>
          </w:p>
          <w:p w14:paraId="6DB23852" w14:textId="77777777" w:rsidR="00B43AF1" w:rsidRPr="00883CEE" w:rsidRDefault="00B43AF1" w:rsidP="00B43AF1">
            <w:pPr>
              <w:widowControl w:val="0"/>
              <w:jc w:val="center"/>
              <w:rPr>
                <w:rFonts w:ascii="Times New Roman" w:hAnsi="Times New Roman" w:cs="Times New Roman"/>
                <w:b/>
                <w:szCs w:val="28"/>
              </w:rPr>
            </w:pPr>
          </w:p>
          <w:p w14:paraId="6927819F" w14:textId="77777777" w:rsidR="00B43AF1" w:rsidRDefault="00B43AF1" w:rsidP="00B43AF1">
            <w:pPr>
              <w:widowControl w:val="0"/>
              <w:jc w:val="center"/>
              <w:rPr>
                <w:rFonts w:ascii="Times New Roman" w:hAnsi="Times New Roman" w:cs="Times New Roman"/>
                <w:b/>
                <w:szCs w:val="28"/>
              </w:rPr>
            </w:pPr>
          </w:p>
          <w:p w14:paraId="2BA496E4" w14:textId="77777777" w:rsidR="00B43AF1" w:rsidRPr="00883CEE" w:rsidRDefault="00B43AF1" w:rsidP="00B43AF1">
            <w:pPr>
              <w:widowControl w:val="0"/>
              <w:jc w:val="center"/>
              <w:rPr>
                <w:rFonts w:ascii="Times New Roman" w:hAnsi="Times New Roman" w:cs="Times New Roman"/>
                <w:b/>
                <w:szCs w:val="28"/>
              </w:rPr>
            </w:pPr>
          </w:p>
          <w:p w14:paraId="3BF5B216" w14:textId="183C8FA4" w:rsidR="00B43AF1" w:rsidRPr="00711862" w:rsidRDefault="003B2433" w:rsidP="00B43AF1">
            <w:pPr>
              <w:widowControl w:val="0"/>
              <w:jc w:val="center"/>
              <w:rPr>
                <w:rFonts w:ascii="Times New Roman" w:hAnsi="Times New Roman" w:cs="Times New Roman"/>
                <w:b/>
                <w:bCs/>
                <w:szCs w:val="28"/>
                <w:lang w:val="en-US"/>
              </w:rPr>
            </w:pPr>
            <w:r>
              <w:rPr>
                <w:rFonts w:ascii="Times New Roman" w:hAnsi="Times New Roman" w:cs="Times New Roman"/>
                <w:b/>
                <w:bCs/>
                <w:szCs w:val="28"/>
                <w:lang w:val="en-US"/>
              </w:rPr>
              <w:t>Phùng Mạnh Ngọc</w:t>
            </w:r>
          </w:p>
        </w:tc>
      </w:tr>
    </w:tbl>
    <w:p w14:paraId="1DAF7AF9" w14:textId="77777777" w:rsidR="007C6D67" w:rsidRPr="00883CEE" w:rsidRDefault="007C6D67" w:rsidP="00401BCA">
      <w:pPr>
        <w:widowControl w:val="0"/>
        <w:rPr>
          <w:rFonts w:ascii="Times New Roman" w:hAnsi="Times New Roman"/>
          <w:sz w:val="26"/>
          <w:szCs w:val="26"/>
        </w:rPr>
      </w:pPr>
    </w:p>
    <w:p w14:paraId="700D684A" w14:textId="77777777" w:rsidR="007C6D67" w:rsidRPr="00883CEE" w:rsidRDefault="007C6D67" w:rsidP="00401BCA">
      <w:pPr>
        <w:widowControl w:val="0"/>
        <w:spacing w:after="120"/>
        <w:jc w:val="center"/>
        <w:rPr>
          <w:rFonts w:ascii="Times New Roman" w:hAnsi="Times New Roman"/>
          <w:i/>
          <w:szCs w:val="28"/>
        </w:rPr>
      </w:pPr>
    </w:p>
    <w:p w14:paraId="7A72CFCF" w14:textId="77777777" w:rsidR="007C6D67" w:rsidRPr="00883CEE" w:rsidRDefault="007C6D67" w:rsidP="00401BCA">
      <w:pPr>
        <w:keepLines/>
        <w:pageBreakBefore/>
        <w:widowControl w:val="0"/>
        <w:spacing w:after="120"/>
        <w:jc w:val="center"/>
        <w:rPr>
          <w:rFonts w:ascii="Times New Roman" w:hAnsi="Times New Roman"/>
          <w:b/>
          <w:bCs/>
        </w:rPr>
      </w:pPr>
      <w:r w:rsidRPr="00883CEE">
        <w:rPr>
          <w:rFonts w:ascii="Times New Roman" w:hAnsi="Times New Roman"/>
          <w:b/>
          <w:bCs/>
        </w:rPr>
        <w:lastRenderedPageBreak/>
        <w:t>Phụ lục</w:t>
      </w:r>
    </w:p>
    <w:p w14:paraId="219B42D2" w14:textId="77777777" w:rsidR="007C6D67" w:rsidRPr="00883CEE" w:rsidRDefault="007C6D67" w:rsidP="00401BCA">
      <w:pPr>
        <w:widowControl w:val="0"/>
        <w:spacing w:after="120"/>
        <w:jc w:val="center"/>
        <w:rPr>
          <w:rFonts w:ascii="Times New Roman" w:hAnsi="Times New Roman"/>
          <w:b/>
          <w:bCs/>
        </w:rPr>
      </w:pPr>
      <w:r w:rsidRPr="00883CEE">
        <w:rPr>
          <w:rFonts w:ascii="Times New Roman" w:hAnsi="Times New Roman"/>
          <w:b/>
          <w:bCs/>
        </w:rPr>
        <w:t>LOẠI, NHÓM HÀNG HÓA NGUY HIỂM</w:t>
      </w:r>
    </w:p>
    <w:p w14:paraId="5C5F2743" w14:textId="2717C001" w:rsidR="007C6D67" w:rsidRDefault="007C6D67" w:rsidP="00401BCA">
      <w:pPr>
        <w:widowControl w:val="0"/>
        <w:spacing w:after="240"/>
        <w:jc w:val="center"/>
        <w:rPr>
          <w:rFonts w:ascii="Times New Roman" w:hAnsi="Times New Roman"/>
          <w:i/>
          <w:iCs/>
        </w:rPr>
      </w:pPr>
      <w:r w:rsidRPr="00883CEE">
        <w:rPr>
          <w:rFonts w:ascii="Times New Roman" w:hAnsi="Times New Roman"/>
          <w:i/>
          <w:iCs/>
        </w:rPr>
        <w:t>(Ban hành kèm theo Giấy phép số:           /GP-</w:t>
      </w:r>
      <w:r w:rsidR="00711862">
        <w:rPr>
          <w:rFonts w:ascii="Times New Roman" w:hAnsi="Times New Roman"/>
          <w:i/>
          <w:iCs/>
        </w:rPr>
        <w:t>HC</w:t>
      </w:r>
      <w:r w:rsidRPr="00883CEE">
        <w:rPr>
          <w:rFonts w:ascii="Times New Roman" w:hAnsi="Times New Roman"/>
          <w:i/>
          <w:iCs/>
        </w:rPr>
        <w:t xml:space="preserve"> ngày  </w:t>
      </w:r>
      <w:r w:rsidR="00401BCA">
        <w:rPr>
          <w:rFonts w:ascii="Times New Roman" w:hAnsi="Times New Roman"/>
          <w:i/>
          <w:iCs/>
        </w:rPr>
        <w:t xml:space="preserve"> </w:t>
      </w:r>
      <w:r w:rsidRPr="00883CEE">
        <w:rPr>
          <w:rFonts w:ascii="Times New Roman" w:hAnsi="Times New Roman"/>
          <w:i/>
          <w:iCs/>
        </w:rPr>
        <w:t xml:space="preserve">    tháng </w:t>
      </w:r>
      <w:r w:rsidR="00776306">
        <w:rPr>
          <w:rFonts w:ascii="Times New Roman" w:hAnsi="Times New Roman"/>
          <w:i/>
          <w:iCs/>
        </w:rPr>
        <w:t>11</w:t>
      </w:r>
      <w:r w:rsidRPr="00883CEE">
        <w:rPr>
          <w:rFonts w:ascii="Times New Roman" w:hAnsi="Times New Roman"/>
          <w:i/>
          <w:iCs/>
        </w:rPr>
        <w:t xml:space="preserve"> năm 2025)</w:t>
      </w:r>
    </w:p>
    <w:tbl>
      <w:tblPr>
        <w:tblW w:w="5081"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571"/>
        <w:gridCol w:w="4944"/>
        <w:gridCol w:w="1016"/>
        <w:gridCol w:w="1453"/>
        <w:gridCol w:w="1453"/>
      </w:tblGrid>
      <w:tr w:rsidR="00FC3C17" w:rsidRPr="00D32A57" w14:paraId="02660077" w14:textId="77777777" w:rsidTr="00FC3C17">
        <w:trPr>
          <w:tblHeader/>
          <w:jc w:val="center"/>
        </w:trPr>
        <w:tc>
          <w:tcPr>
            <w:tcW w:w="558" w:type="dxa"/>
            <w:vAlign w:val="center"/>
          </w:tcPr>
          <w:p w14:paraId="499560FC"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i/>
                <w:iCs/>
                <w:sz w:val="26"/>
                <w:szCs w:val="26"/>
              </w:rPr>
            </w:pPr>
            <w:r w:rsidRPr="00D32A57">
              <w:rPr>
                <w:rFonts w:ascii="Times New Roman" w:hAnsi="Times New Roman"/>
                <w:bCs/>
                <w:i/>
                <w:iCs/>
                <w:sz w:val="26"/>
                <w:szCs w:val="26"/>
              </w:rPr>
              <w:t>TT</w:t>
            </w:r>
          </w:p>
        </w:tc>
        <w:tc>
          <w:tcPr>
            <w:tcW w:w="4826" w:type="dxa"/>
            <w:vAlign w:val="center"/>
          </w:tcPr>
          <w:p w14:paraId="02B67200"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i/>
                <w:iCs/>
                <w:sz w:val="26"/>
                <w:szCs w:val="26"/>
              </w:rPr>
            </w:pPr>
            <w:r w:rsidRPr="00D32A57">
              <w:rPr>
                <w:rFonts w:ascii="Times New Roman" w:hAnsi="Times New Roman"/>
                <w:bCs/>
                <w:i/>
                <w:iCs/>
                <w:sz w:val="26"/>
                <w:szCs w:val="26"/>
              </w:rPr>
              <w:t>Tên gọi và mô tả</w:t>
            </w:r>
          </w:p>
        </w:tc>
        <w:tc>
          <w:tcPr>
            <w:tcW w:w="992" w:type="dxa"/>
            <w:vAlign w:val="center"/>
          </w:tcPr>
          <w:p w14:paraId="2C40244C"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i/>
                <w:iCs/>
                <w:sz w:val="26"/>
                <w:szCs w:val="26"/>
              </w:rPr>
            </w:pPr>
            <w:r w:rsidRPr="00D32A57">
              <w:rPr>
                <w:rFonts w:ascii="Times New Roman" w:hAnsi="Times New Roman"/>
                <w:bCs/>
                <w:i/>
                <w:iCs/>
                <w:sz w:val="26"/>
                <w:szCs w:val="26"/>
              </w:rPr>
              <w:t>Số hiệu UN</w:t>
            </w:r>
          </w:p>
        </w:tc>
        <w:tc>
          <w:tcPr>
            <w:tcW w:w="1418" w:type="dxa"/>
            <w:vAlign w:val="center"/>
          </w:tcPr>
          <w:p w14:paraId="33BD373A" w14:textId="7B691035" w:rsidR="00FC3C17" w:rsidRPr="00D32A57" w:rsidRDefault="00FC3C17" w:rsidP="006A2296">
            <w:pPr>
              <w:widowControl w:val="0"/>
              <w:autoSpaceDE w:val="0"/>
              <w:autoSpaceDN w:val="0"/>
              <w:adjustRightInd w:val="0"/>
              <w:spacing w:before="60" w:after="60"/>
              <w:ind w:left="-90"/>
              <w:jc w:val="center"/>
              <w:rPr>
                <w:rFonts w:ascii="Times New Roman" w:hAnsi="Times New Roman"/>
                <w:i/>
                <w:iCs/>
                <w:sz w:val="26"/>
                <w:szCs w:val="26"/>
              </w:rPr>
            </w:pPr>
            <w:r w:rsidRPr="00D32A57">
              <w:rPr>
                <w:rFonts w:ascii="Times New Roman" w:hAnsi="Times New Roman"/>
                <w:bCs/>
                <w:i/>
                <w:iCs/>
                <w:sz w:val="26"/>
                <w:szCs w:val="26"/>
              </w:rPr>
              <w:t xml:space="preserve">Loại, </w:t>
            </w:r>
            <w:r>
              <w:rPr>
                <w:rFonts w:ascii="Times New Roman" w:hAnsi="Times New Roman"/>
                <w:bCs/>
                <w:i/>
                <w:iCs/>
                <w:sz w:val="26"/>
                <w:szCs w:val="26"/>
              </w:rPr>
              <w:t xml:space="preserve">      </w:t>
            </w:r>
            <w:r w:rsidRPr="00D32A57">
              <w:rPr>
                <w:rFonts w:ascii="Times New Roman" w:hAnsi="Times New Roman"/>
                <w:bCs/>
                <w:i/>
                <w:iCs/>
                <w:sz w:val="26"/>
                <w:szCs w:val="26"/>
              </w:rPr>
              <w:t>nhóm hàng</w:t>
            </w:r>
          </w:p>
        </w:tc>
        <w:tc>
          <w:tcPr>
            <w:tcW w:w="1418" w:type="dxa"/>
            <w:vAlign w:val="center"/>
          </w:tcPr>
          <w:p w14:paraId="7CFC7EB6"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i/>
                <w:iCs/>
                <w:sz w:val="26"/>
                <w:szCs w:val="26"/>
              </w:rPr>
            </w:pPr>
            <w:r w:rsidRPr="00D32A57">
              <w:rPr>
                <w:rFonts w:ascii="Times New Roman" w:hAnsi="Times New Roman"/>
                <w:bCs/>
                <w:i/>
                <w:iCs/>
                <w:sz w:val="26"/>
                <w:szCs w:val="26"/>
              </w:rPr>
              <w:t>Số hiệu nguy hiểm</w:t>
            </w:r>
          </w:p>
        </w:tc>
      </w:tr>
      <w:tr w:rsidR="00FC3C17" w:rsidRPr="00D32A57" w14:paraId="49128E73" w14:textId="77777777" w:rsidTr="00FC3C17">
        <w:trPr>
          <w:jc w:val="center"/>
        </w:trPr>
        <w:tc>
          <w:tcPr>
            <w:tcW w:w="558" w:type="dxa"/>
            <w:vAlign w:val="center"/>
          </w:tcPr>
          <w:p w14:paraId="1E2C8D81"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1</w:t>
            </w:r>
          </w:p>
        </w:tc>
        <w:tc>
          <w:tcPr>
            <w:tcW w:w="4826" w:type="dxa"/>
            <w:vAlign w:val="center"/>
          </w:tcPr>
          <w:p w14:paraId="2E3D5127" w14:textId="77777777" w:rsidR="00FC3C17" w:rsidRPr="00D32A57" w:rsidRDefault="00FC3C17" w:rsidP="006A2296">
            <w:pPr>
              <w:widowControl w:val="0"/>
              <w:autoSpaceDE w:val="0"/>
              <w:autoSpaceDN w:val="0"/>
              <w:adjustRightInd w:val="0"/>
              <w:spacing w:before="60" w:after="60"/>
              <w:ind w:firstLine="30"/>
              <w:jc w:val="left"/>
              <w:rPr>
                <w:rFonts w:ascii="Times New Roman" w:hAnsi="Times New Roman"/>
                <w:bCs/>
                <w:i/>
                <w:iCs/>
                <w:sz w:val="26"/>
                <w:szCs w:val="26"/>
              </w:rPr>
            </w:pPr>
            <w:r w:rsidRPr="0022284E">
              <w:rPr>
                <w:rFonts w:ascii="Times New Roman" w:hAnsi="Times New Roman"/>
                <w:sz w:val="27"/>
                <w:szCs w:val="27"/>
              </w:rPr>
              <w:t>AXIT HYDROCLORIC</w:t>
            </w:r>
          </w:p>
        </w:tc>
        <w:tc>
          <w:tcPr>
            <w:tcW w:w="992" w:type="dxa"/>
            <w:vAlign w:val="center"/>
          </w:tcPr>
          <w:p w14:paraId="015F13FF"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1789</w:t>
            </w:r>
          </w:p>
        </w:tc>
        <w:tc>
          <w:tcPr>
            <w:tcW w:w="1418" w:type="dxa"/>
            <w:vAlign w:val="center"/>
          </w:tcPr>
          <w:p w14:paraId="378ED469"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w:t>
            </w:r>
          </w:p>
        </w:tc>
        <w:tc>
          <w:tcPr>
            <w:tcW w:w="1418" w:type="dxa"/>
            <w:vAlign w:val="center"/>
          </w:tcPr>
          <w:p w14:paraId="7D779184"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80</w:t>
            </w:r>
          </w:p>
        </w:tc>
      </w:tr>
      <w:tr w:rsidR="00FC3C17" w:rsidRPr="00D32A57" w14:paraId="6A0FEE1B" w14:textId="77777777" w:rsidTr="00FC3C17">
        <w:trPr>
          <w:jc w:val="center"/>
        </w:trPr>
        <w:tc>
          <w:tcPr>
            <w:tcW w:w="558" w:type="dxa"/>
            <w:vAlign w:val="center"/>
          </w:tcPr>
          <w:p w14:paraId="67EFBFB2"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2</w:t>
            </w:r>
          </w:p>
        </w:tc>
        <w:tc>
          <w:tcPr>
            <w:tcW w:w="4826" w:type="dxa"/>
            <w:vAlign w:val="center"/>
          </w:tcPr>
          <w:p w14:paraId="7399FB68" w14:textId="77777777" w:rsidR="00FC3C17" w:rsidRPr="00D32A57" w:rsidRDefault="00FC3C17" w:rsidP="006A2296">
            <w:pPr>
              <w:widowControl w:val="0"/>
              <w:autoSpaceDE w:val="0"/>
              <w:autoSpaceDN w:val="0"/>
              <w:adjustRightInd w:val="0"/>
              <w:spacing w:before="60" w:after="60"/>
              <w:ind w:firstLine="30"/>
              <w:jc w:val="left"/>
              <w:rPr>
                <w:rFonts w:ascii="Times New Roman" w:hAnsi="Times New Roman"/>
                <w:bCs/>
                <w:i/>
                <w:iCs/>
                <w:sz w:val="26"/>
                <w:szCs w:val="26"/>
              </w:rPr>
            </w:pPr>
            <w:r w:rsidRPr="0022284E">
              <w:rPr>
                <w:rFonts w:ascii="Times New Roman" w:hAnsi="Times New Roman"/>
                <w:sz w:val="27"/>
                <w:szCs w:val="27"/>
              </w:rPr>
              <w:t>DUNG DỊCH HYPOCLORIT</w:t>
            </w:r>
          </w:p>
        </w:tc>
        <w:tc>
          <w:tcPr>
            <w:tcW w:w="992" w:type="dxa"/>
            <w:vAlign w:val="center"/>
          </w:tcPr>
          <w:p w14:paraId="754ECCA0"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1791</w:t>
            </w:r>
          </w:p>
        </w:tc>
        <w:tc>
          <w:tcPr>
            <w:tcW w:w="1418" w:type="dxa"/>
            <w:vAlign w:val="center"/>
          </w:tcPr>
          <w:p w14:paraId="6B0CFC1A"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w:t>
            </w:r>
          </w:p>
        </w:tc>
        <w:tc>
          <w:tcPr>
            <w:tcW w:w="1418" w:type="dxa"/>
            <w:vAlign w:val="center"/>
          </w:tcPr>
          <w:p w14:paraId="6C305386"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80</w:t>
            </w:r>
          </w:p>
        </w:tc>
      </w:tr>
      <w:tr w:rsidR="00FC3C17" w:rsidRPr="00D32A57" w14:paraId="62256BA2" w14:textId="77777777" w:rsidTr="00FC3C17">
        <w:trPr>
          <w:jc w:val="center"/>
        </w:trPr>
        <w:tc>
          <w:tcPr>
            <w:tcW w:w="558" w:type="dxa"/>
            <w:vAlign w:val="center"/>
          </w:tcPr>
          <w:p w14:paraId="002E7C19"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3</w:t>
            </w:r>
          </w:p>
        </w:tc>
        <w:tc>
          <w:tcPr>
            <w:tcW w:w="4826" w:type="dxa"/>
            <w:vAlign w:val="center"/>
          </w:tcPr>
          <w:p w14:paraId="125B68FB" w14:textId="77777777" w:rsidR="00FC3C17" w:rsidRPr="00D32A57" w:rsidRDefault="00FC3C17" w:rsidP="006A2296">
            <w:pPr>
              <w:widowControl w:val="0"/>
              <w:autoSpaceDE w:val="0"/>
              <w:autoSpaceDN w:val="0"/>
              <w:adjustRightInd w:val="0"/>
              <w:spacing w:before="60" w:after="60"/>
              <w:ind w:firstLine="30"/>
              <w:jc w:val="left"/>
              <w:rPr>
                <w:rFonts w:ascii="Times New Roman" w:hAnsi="Times New Roman"/>
                <w:bCs/>
                <w:i/>
                <w:iCs/>
                <w:sz w:val="26"/>
                <w:szCs w:val="26"/>
              </w:rPr>
            </w:pPr>
            <w:r w:rsidRPr="0022284E">
              <w:rPr>
                <w:rFonts w:ascii="Times New Roman" w:hAnsi="Times New Roman"/>
                <w:sz w:val="27"/>
                <w:szCs w:val="27"/>
              </w:rPr>
              <w:t>DUNG DỊCH NATRI HYDROXIT</w:t>
            </w:r>
          </w:p>
        </w:tc>
        <w:tc>
          <w:tcPr>
            <w:tcW w:w="992" w:type="dxa"/>
            <w:vAlign w:val="center"/>
          </w:tcPr>
          <w:p w14:paraId="57D72ADE"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1824</w:t>
            </w:r>
          </w:p>
        </w:tc>
        <w:tc>
          <w:tcPr>
            <w:tcW w:w="1418" w:type="dxa"/>
            <w:vAlign w:val="center"/>
          </w:tcPr>
          <w:p w14:paraId="74946C01"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w:t>
            </w:r>
          </w:p>
        </w:tc>
        <w:tc>
          <w:tcPr>
            <w:tcW w:w="1418" w:type="dxa"/>
            <w:vAlign w:val="center"/>
          </w:tcPr>
          <w:p w14:paraId="7D006137"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80</w:t>
            </w:r>
          </w:p>
        </w:tc>
      </w:tr>
      <w:tr w:rsidR="00FC3C17" w:rsidRPr="00D32A57" w14:paraId="0038BC14" w14:textId="77777777" w:rsidTr="00FC3C17">
        <w:trPr>
          <w:jc w:val="center"/>
        </w:trPr>
        <w:tc>
          <w:tcPr>
            <w:tcW w:w="558" w:type="dxa"/>
            <w:vAlign w:val="center"/>
          </w:tcPr>
          <w:p w14:paraId="509F168B"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4</w:t>
            </w:r>
          </w:p>
        </w:tc>
        <w:tc>
          <w:tcPr>
            <w:tcW w:w="4826" w:type="dxa"/>
            <w:vAlign w:val="center"/>
          </w:tcPr>
          <w:p w14:paraId="0230B388" w14:textId="77777777" w:rsidR="00FC3C17" w:rsidRPr="00D32A57" w:rsidRDefault="00FC3C17" w:rsidP="006A2296">
            <w:pPr>
              <w:widowControl w:val="0"/>
              <w:autoSpaceDE w:val="0"/>
              <w:autoSpaceDN w:val="0"/>
              <w:adjustRightInd w:val="0"/>
              <w:spacing w:before="60" w:after="60"/>
              <w:ind w:firstLine="30"/>
              <w:jc w:val="left"/>
              <w:rPr>
                <w:rFonts w:ascii="Times New Roman" w:hAnsi="Times New Roman"/>
                <w:bCs/>
                <w:i/>
                <w:iCs/>
                <w:sz w:val="26"/>
                <w:szCs w:val="26"/>
              </w:rPr>
            </w:pPr>
            <w:r w:rsidRPr="0022284E">
              <w:rPr>
                <w:rFonts w:ascii="Times New Roman" w:hAnsi="Times New Roman"/>
                <w:sz w:val="27"/>
                <w:szCs w:val="27"/>
              </w:rPr>
              <w:t>AXIT SUNPHURIC chứa hơn 51% axit</w:t>
            </w:r>
          </w:p>
        </w:tc>
        <w:tc>
          <w:tcPr>
            <w:tcW w:w="992" w:type="dxa"/>
            <w:vAlign w:val="center"/>
          </w:tcPr>
          <w:p w14:paraId="21642480"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1830</w:t>
            </w:r>
          </w:p>
        </w:tc>
        <w:tc>
          <w:tcPr>
            <w:tcW w:w="1418" w:type="dxa"/>
            <w:vAlign w:val="center"/>
          </w:tcPr>
          <w:p w14:paraId="19D90FE8"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w:t>
            </w:r>
          </w:p>
        </w:tc>
        <w:tc>
          <w:tcPr>
            <w:tcW w:w="1418" w:type="dxa"/>
            <w:vAlign w:val="center"/>
          </w:tcPr>
          <w:p w14:paraId="3743F3C0" w14:textId="77777777" w:rsidR="00FC3C17" w:rsidRPr="00D32A57" w:rsidRDefault="00FC3C17" w:rsidP="006A2296">
            <w:pPr>
              <w:widowControl w:val="0"/>
              <w:autoSpaceDE w:val="0"/>
              <w:autoSpaceDN w:val="0"/>
              <w:adjustRightInd w:val="0"/>
              <w:spacing w:before="60" w:after="60"/>
              <w:ind w:left="-90"/>
              <w:jc w:val="center"/>
              <w:rPr>
                <w:rFonts w:ascii="Times New Roman" w:hAnsi="Times New Roman"/>
                <w:bCs/>
                <w:i/>
                <w:iCs/>
                <w:sz w:val="26"/>
                <w:szCs w:val="26"/>
              </w:rPr>
            </w:pPr>
            <w:r w:rsidRPr="0022284E">
              <w:rPr>
                <w:rFonts w:ascii="Times New Roman" w:hAnsi="Times New Roman"/>
                <w:sz w:val="27"/>
                <w:szCs w:val="27"/>
              </w:rPr>
              <w:t>80</w:t>
            </w:r>
          </w:p>
        </w:tc>
      </w:tr>
      <w:tr w:rsidR="00FC3C17" w:rsidRPr="0022284E" w14:paraId="1F2A9C4E" w14:textId="77777777" w:rsidTr="00FC3C17">
        <w:trPr>
          <w:jc w:val="center"/>
        </w:trPr>
        <w:tc>
          <w:tcPr>
            <w:tcW w:w="558" w:type="dxa"/>
            <w:vAlign w:val="center"/>
          </w:tcPr>
          <w:p w14:paraId="1B93F9B9" w14:textId="77777777" w:rsidR="00FC3C17" w:rsidRPr="0022284E" w:rsidRDefault="00FC3C17" w:rsidP="006A2296">
            <w:pPr>
              <w:widowControl w:val="0"/>
              <w:autoSpaceDE w:val="0"/>
              <w:autoSpaceDN w:val="0"/>
              <w:adjustRightInd w:val="0"/>
              <w:spacing w:before="60" w:after="60"/>
              <w:ind w:left="-90"/>
              <w:jc w:val="center"/>
              <w:rPr>
                <w:rFonts w:ascii="Times New Roman" w:hAnsi="Times New Roman"/>
                <w:sz w:val="27"/>
                <w:szCs w:val="27"/>
              </w:rPr>
            </w:pPr>
            <w:r w:rsidRPr="0022284E">
              <w:rPr>
                <w:rFonts w:ascii="Times New Roman" w:hAnsi="Times New Roman"/>
                <w:sz w:val="27"/>
                <w:szCs w:val="27"/>
              </w:rPr>
              <w:t>5</w:t>
            </w:r>
          </w:p>
        </w:tc>
        <w:tc>
          <w:tcPr>
            <w:tcW w:w="4826" w:type="dxa"/>
            <w:vAlign w:val="center"/>
          </w:tcPr>
          <w:p w14:paraId="16DFF95D" w14:textId="77777777" w:rsidR="00FC3C17" w:rsidRPr="0022284E" w:rsidRDefault="00FC3C17" w:rsidP="006A2296">
            <w:pPr>
              <w:widowControl w:val="0"/>
              <w:autoSpaceDE w:val="0"/>
              <w:autoSpaceDN w:val="0"/>
              <w:adjustRightInd w:val="0"/>
              <w:spacing w:before="60" w:after="60"/>
              <w:ind w:firstLine="30"/>
              <w:jc w:val="left"/>
              <w:rPr>
                <w:rFonts w:ascii="Times New Roman" w:hAnsi="Times New Roman"/>
                <w:sz w:val="27"/>
                <w:szCs w:val="27"/>
              </w:rPr>
            </w:pPr>
            <w:r w:rsidRPr="0022284E">
              <w:rPr>
                <w:rFonts w:ascii="Times New Roman" w:hAnsi="Times New Roman"/>
                <w:sz w:val="27"/>
                <w:szCs w:val="27"/>
              </w:rPr>
              <w:t>CHẤT LỎNG ĂN MÒN, CÓ TÍNH AXIT, CHẤT VÔ CƠ, N.O.S</w:t>
            </w:r>
          </w:p>
        </w:tc>
        <w:tc>
          <w:tcPr>
            <w:tcW w:w="992" w:type="dxa"/>
            <w:vAlign w:val="center"/>
          </w:tcPr>
          <w:p w14:paraId="296E2DC4" w14:textId="77777777" w:rsidR="00FC3C17" w:rsidRPr="0022284E" w:rsidRDefault="00FC3C17" w:rsidP="006A2296">
            <w:pPr>
              <w:widowControl w:val="0"/>
              <w:autoSpaceDE w:val="0"/>
              <w:autoSpaceDN w:val="0"/>
              <w:adjustRightInd w:val="0"/>
              <w:spacing w:before="60" w:after="60"/>
              <w:ind w:left="-90"/>
              <w:jc w:val="center"/>
              <w:rPr>
                <w:rFonts w:ascii="Times New Roman" w:hAnsi="Times New Roman"/>
                <w:sz w:val="27"/>
                <w:szCs w:val="27"/>
              </w:rPr>
            </w:pPr>
            <w:r w:rsidRPr="0022284E">
              <w:rPr>
                <w:rFonts w:ascii="Times New Roman" w:hAnsi="Times New Roman"/>
                <w:sz w:val="27"/>
                <w:szCs w:val="27"/>
              </w:rPr>
              <w:t>3264</w:t>
            </w:r>
          </w:p>
        </w:tc>
        <w:tc>
          <w:tcPr>
            <w:tcW w:w="1418" w:type="dxa"/>
            <w:vAlign w:val="center"/>
          </w:tcPr>
          <w:p w14:paraId="02DE8EE6" w14:textId="77777777" w:rsidR="00FC3C17" w:rsidRPr="0022284E" w:rsidRDefault="00FC3C17" w:rsidP="006A2296">
            <w:pPr>
              <w:widowControl w:val="0"/>
              <w:autoSpaceDE w:val="0"/>
              <w:autoSpaceDN w:val="0"/>
              <w:adjustRightInd w:val="0"/>
              <w:spacing w:before="60" w:after="60"/>
              <w:ind w:left="-90"/>
              <w:jc w:val="center"/>
              <w:rPr>
                <w:rFonts w:ascii="Times New Roman" w:hAnsi="Times New Roman"/>
                <w:sz w:val="27"/>
                <w:szCs w:val="27"/>
              </w:rPr>
            </w:pPr>
            <w:r w:rsidRPr="0022284E">
              <w:rPr>
                <w:rFonts w:ascii="Times New Roman" w:hAnsi="Times New Roman"/>
                <w:sz w:val="27"/>
                <w:szCs w:val="27"/>
              </w:rPr>
              <w:t>8</w:t>
            </w:r>
          </w:p>
        </w:tc>
        <w:tc>
          <w:tcPr>
            <w:tcW w:w="1418" w:type="dxa"/>
            <w:vAlign w:val="center"/>
          </w:tcPr>
          <w:p w14:paraId="2F1CC71A" w14:textId="77777777" w:rsidR="00FC3C17" w:rsidRPr="0022284E" w:rsidRDefault="00FC3C17" w:rsidP="006A2296">
            <w:pPr>
              <w:widowControl w:val="0"/>
              <w:autoSpaceDE w:val="0"/>
              <w:autoSpaceDN w:val="0"/>
              <w:adjustRightInd w:val="0"/>
              <w:spacing w:before="60" w:after="60"/>
              <w:ind w:left="-90"/>
              <w:jc w:val="center"/>
              <w:rPr>
                <w:rFonts w:ascii="Times New Roman" w:hAnsi="Times New Roman"/>
                <w:sz w:val="27"/>
                <w:szCs w:val="27"/>
              </w:rPr>
            </w:pPr>
            <w:r w:rsidRPr="0022284E">
              <w:rPr>
                <w:rFonts w:ascii="Times New Roman" w:hAnsi="Times New Roman"/>
                <w:sz w:val="27"/>
                <w:szCs w:val="27"/>
              </w:rPr>
              <w:t>8</w:t>
            </w:r>
            <w:r>
              <w:rPr>
                <w:rFonts w:ascii="Times New Roman" w:hAnsi="Times New Roman"/>
                <w:sz w:val="27"/>
                <w:szCs w:val="27"/>
              </w:rPr>
              <w:t>0</w:t>
            </w:r>
          </w:p>
        </w:tc>
      </w:tr>
    </w:tbl>
    <w:p w14:paraId="374D1450" w14:textId="2311243B" w:rsidR="00FC3C17" w:rsidRDefault="00FC3C17" w:rsidP="00401BCA">
      <w:pPr>
        <w:widowControl w:val="0"/>
        <w:spacing w:after="240"/>
        <w:jc w:val="center"/>
        <w:rPr>
          <w:rFonts w:ascii="Times New Roman" w:hAnsi="Times New Roman"/>
          <w:i/>
          <w:iCs/>
        </w:rPr>
      </w:pPr>
    </w:p>
    <w:p w14:paraId="63A7C173" w14:textId="77777777" w:rsidR="00FC3C17" w:rsidRDefault="00FC3C17" w:rsidP="00401BCA">
      <w:pPr>
        <w:widowControl w:val="0"/>
        <w:spacing w:after="240"/>
        <w:jc w:val="center"/>
        <w:rPr>
          <w:rFonts w:ascii="Times New Roman" w:hAnsi="Times New Roman"/>
          <w:i/>
          <w:iCs/>
        </w:rPr>
      </w:pPr>
    </w:p>
    <w:p w14:paraId="67D7E7E7" w14:textId="77777777" w:rsidR="00C51C4E" w:rsidRPr="00260CE7" w:rsidRDefault="00C51C4E" w:rsidP="00401BCA">
      <w:pPr>
        <w:widowControl w:val="0"/>
      </w:pPr>
    </w:p>
    <w:sectPr w:rsidR="00C51C4E" w:rsidRPr="00260CE7" w:rsidSect="00401BCA">
      <w:pgSz w:w="11906" w:h="16838" w:code="9"/>
      <w:pgMar w:top="993"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39B3A2" w14:textId="77777777" w:rsidR="00261158" w:rsidRDefault="00261158">
      <w:r>
        <w:separator/>
      </w:r>
    </w:p>
  </w:endnote>
  <w:endnote w:type="continuationSeparator" w:id="0">
    <w:p w14:paraId="31153747" w14:textId="77777777" w:rsidR="00261158" w:rsidRDefault="0026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egoe UI">
    <w:panose1 w:val="020B0502040204020203"/>
    <w:charset w:val="A3"/>
    <w:family w:val="swiss"/>
    <w:pitch w:val="variable"/>
    <w:sig w:usb0="E4002EFF" w:usb1="C000E47F" w:usb2="00000009" w:usb3="00000000" w:csb0="000001FF" w:csb1="00000000"/>
  </w:font>
  <w:font w:name=".VnArial">
    <w:panose1 w:val="020B7200000000000000"/>
    <w:charset w:val="00"/>
    <w:family w:val="swiss"/>
    <w:pitch w:val="variable"/>
    <w:sig w:usb0="00000007" w:usb1="00000000" w:usb2="00000000" w:usb3="00000000" w:csb0="00000011"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A3"/>
    <w:family w:val="swiss"/>
    <w:pitch w:val="variable"/>
    <w:sig w:usb0="E0002AFF" w:usb1="C000247B" w:usb2="00000009" w:usb3="00000000" w:csb0="000001FF" w:csb1="00000000"/>
  </w:font>
  <w:font w:name="Calibri Light">
    <w:panose1 w:val="020F0302020204030204"/>
    <w:charset w:val="A3"/>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B31F30" w14:textId="77777777" w:rsidR="00261158" w:rsidRDefault="00261158">
      <w:r>
        <w:separator/>
      </w:r>
    </w:p>
  </w:footnote>
  <w:footnote w:type="continuationSeparator" w:id="0">
    <w:p w14:paraId="2B770EC6" w14:textId="77777777" w:rsidR="00261158" w:rsidRDefault="002611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cs="Times New Roman"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start w:val="1"/>
      <w:numFmt w:val="bullet"/>
      <w:lvlText w:val=""/>
      <w:lvlJc w:val="left"/>
      <w:pPr>
        <w:tabs>
          <w:tab w:val="num" w:pos="1876"/>
        </w:tabs>
        <w:ind w:left="1876" w:hanging="360"/>
      </w:pPr>
      <w:rPr>
        <w:rFonts w:ascii="Wingdings" w:hAnsi="Wingdings" w:hint="default"/>
      </w:rPr>
    </w:lvl>
    <w:lvl w:ilvl="3" w:tplc="04090001">
      <w:start w:val="1"/>
      <w:numFmt w:val="bullet"/>
      <w:lvlText w:val=""/>
      <w:lvlJc w:val="left"/>
      <w:pPr>
        <w:tabs>
          <w:tab w:val="num" w:pos="2596"/>
        </w:tabs>
        <w:ind w:left="2596" w:hanging="360"/>
      </w:pPr>
      <w:rPr>
        <w:rFonts w:ascii="Symbol" w:hAnsi="Symbol" w:hint="default"/>
      </w:rPr>
    </w:lvl>
    <w:lvl w:ilvl="4" w:tplc="04090003">
      <w:start w:val="1"/>
      <w:numFmt w:val="bullet"/>
      <w:lvlText w:val="o"/>
      <w:lvlJc w:val="left"/>
      <w:pPr>
        <w:tabs>
          <w:tab w:val="num" w:pos="3316"/>
        </w:tabs>
        <w:ind w:left="3316" w:hanging="360"/>
      </w:pPr>
      <w:rPr>
        <w:rFonts w:ascii="Courier New" w:hAnsi="Courier New" w:cs="Courier New" w:hint="default"/>
      </w:rPr>
    </w:lvl>
    <w:lvl w:ilvl="5" w:tplc="04090005">
      <w:start w:val="1"/>
      <w:numFmt w:val="bullet"/>
      <w:lvlText w:val=""/>
      <w:lvlJc w:val="left"/>
      <w:pPr>
        <w:tabs>
          <w:tab w:val="num" w:pos="4036"/>
        </w:tabs>
        <w:ind w:left="4036" w:hanging="360"/>
      </w:pPr>
      <w:rPr>
        <w:rFonts w:ascii="Wingdings" w:hAnsi="Wingdings" w:hint="default"/>
      </w:rPr>
    </w:lvl>
    <w:lvl w:ilvl="6" w:tplc="04090001">
      <w:start w:val="1"/>
      <w:numFmt w:val="bullet"/>
      <w:lvlText w:val=""/>
      <w:lvlJc w:val="left"/>
      <w:pPr>
        <w:tabs>
          <w:tab w:val="num" w:pos="4756"/>
        </w:tabs>
        <w:ind w:left="4756" w:hanging="360"/>
      </w:pPr>
      <w:rPr>
        <w:rFonts w:ascii="Symbol" w:hAnsi="Symbol" w:hint="default"/>
      </w:rPr>
    </w:lvl>
    <w:lvl w:ilvl="7" w:tplc="04090003">
      <w:start w:val="1"/>
      <w:numFmt w:val="bullet"/>
      <w:lvlText w:val="o"/>
      <w:lvlJc w:val="left"/>
      <w:pPr>
        <w:tabs>
          <w:tab w:val="num" w:pos="5476"/>
        </w:tabs>
        <w:ind w:left="5476" w:hanging="360"/>
      </w:pPr>
      <w:rPr>
        <w:rFonts w:ascii="Courier New" w:hAnsi="Courier New" w:cs="Courier New" w:hint="default"/>
      </w:rPr>
    </w:lvl>
    <w:lvl w:ilvl="8" w:tplc="04090005">
      <w:start w:val="1"/>
      <w:numFmt w:val="bullet"/>
      <w:lvlText w:val=""/>
      <w:lvlJc w:val="left"/>
      <w:pPr>
        <w:tabs>
          <w:tab w:val="num" w:pos="6196"/>
        </w:tabs>
        <w:ind w:left="6196" w:hanging="360"/>
      </w:pPr>
      <w:rPr>
        <w:rFonts w:ascii="Wingdings" w:hAnsi="Wingdings" w:hint="default"/>
      </w:rPr>
    </w:lvl>
  </w:abstractNum>
  <w:abstractNum w:abstractNumId="1">
    <w:nsid w:val="0C194DE0"/>
    <w:multiLevelType w:val="singleLevel"/>
    <w:tmpl w:val="ACCC8258"/>
    <w:lvl w:ilvl="0">
      <w:numFmt w:val="bullet"/>
      <w:lvlText w:val="-"/>
      <w:lvlJc w:val="left"/>
      <w:pPr>
        <w:tabs>
          <w:tab w:val="num" w:pos="927"/>
        </w:tabs>
        <w:ind w:left="927" w:hanging="360"/>
      </w:pPr>
      <w:rPr>
        <w:rFonts w:hint="default"/>
      </w:rPr>
    </w:lvl>
  </w:abstractNum>
  <w:abstractNum w:abstractNumId="2">
    <w:nsid w:val="11F93ED4"/>
    <w:multiLevelType w:val="hybridMultilevel"/>
    <w:tmpl w:val="83864348"/>
    <w:lvl w:ilvl="0" w:tplc="D0AA953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2AB5803"/>
    <w:multiLevelType w:val="hybridMultilevel"/>
    <w:tmpl w:val="0D32AF88"/>
    <w:lvl w:ilvl="0" w:tplc="493634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4D32A0A"/>
    <w:multiLevelType w:val="hybridMultilevel"/>
    <w:tmpl w:val="D4BCDCDA"/>
    <w:lvl w:ilvl="0" w:tplc="396AF05E">
      <w:start w:val="3"/>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5">
    <w:nsid w:val="18E77DEA"/>
    <w:multiLevelType w:val="hybridMultilevel"/>
    <w:tmpl w:val="B1C68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E474A60"/>
    <w:multiLevelType w:val="singleLevel"/>
    <w:tmpl w:val="169CC868"/>
    <w:lvl w:ilvl="0">
      <w:start w:val="1"/>
      <w:numFmt w:val="decimal"/>
      <w:lvlText w:val="%1."/>
      <w:lvlJc w:val="left"/>
      <w:pPr>
        <w:tabs>
          <w:tab w:val="num" w:pos="1002"/>
        </w:tabs>
        <w:ind w:left="1002" w:hanging="360"/>
      </w:pPr>
      <w:rPr>
        <w:rFonts w:hint="default"/>
      </w:rPr>
    </w:lvl>
  </w:abstractNum>
  <w:abstractNum w:abstractNumId="7">
    <w:nsid w:val="2EE0797A"/>
    <w:multiLevelType w:val="singleLevel"/>
    <w:tmpl w:val="02E8F112"/>
    <w:lvl w:ilvl="0">
      <w:start w:val="1"/>
      <w:numFmt w:val="decimal"/>
      <w:lvlText w:val="%1."/>
      <w:lvlJc w:val="left"/>
      <w:pPr>
        <w:tabs>
          <w:tab w:val="num" w:pos="927"/>
        </w:tabs>
        <w:ind w:left="927" w:hanging="360"/>
      </w:pPr>
      <w:rPr>
        <w:rFonts w:hint="default"/>
      </w:rPr>
    </w:lvl>
  </w:abstractNum>
  <w:abstractNum w:abstractNumId="8">
    <w:nsid w:val="337C52EF"/>
    <w:multiLevelType w:val="singleLevel"/>
    <w:tmpl w:val="B29C7690"/>
    <w:lvl w:ilvl="0">
      <w:numFmt w:val="bullet"/>
      <w:lvlText w:val="-"/>
      <w:lvlJc w:val="left"/>
      <w:pPr>
        <w:tabs>
          <w:tab w:val="num" w:pos="1077"/>
        </w:tabs>
        <w:ind w:left="1077" w:hanging="360"/>
      </w:pPr>
      <w:rPr>
        <w:rFonts w:hint="default"/>
      </w:rPr>
    </w:lvl>
  </w:abstractNum>
  <w:abstractNum w:abstractNumId="9">
    <w:nsid w:val="38695785"/>
    <w:multiLevelType w:val="hybridMultilevel"/>
    <w:tmpl w:val="A774AF36"/>
    <w:lvl w:ilvl="0" w:tplc="B24238E0">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3E017110"/>
    <w:multiLevelType w:val="hybridMultilevel"/>
    <w:tmpl w:val="5B1214C4"/>
    <w:lvl w:ilvl="0" w:tplc="79CE548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nsid w:val="3E72504A"/>
    <w:multiLevelType w:val="singleLevel"/>
    <w:tmpl w:val="C07CF9EE"/>
    <w:lvl w:ilvl="0">
      <w:start w:val="2"/>
      <w:numFmt w:val="decimal"/>
      <w:lvlText w:val="%1."/>
      <w:lvlJc w:val="left"/>
      <w:pPr>
        <w:tabs>
          <w:tab w:val="num" w:pos="927"/>
        </w:tabs>
        <w:ind w:left="927" w:hanging="360"/>
      </w:pPr>
      <w:rPr>
        <w:rFonts w:hint="default"/>
      </w:rPr>
    </w:lvl>
  </w:abstractNum>
  <w:abstractNum w:abstractNumId="12">
    <w:nsid w:val="53E24511"/>
    <w:multiLevelType w:val="singleLevel"/>
    <w:tmpl w:val="CD8E7BFE"/>
    <w:lvl w:ilvl="0">
      <w:start w:val="1"/>
      <w:numFmt w:val="lowerLetter"/>
      <w:lvlText w:val="%1."/>
      <w:lvlJc w:val="left"/>
      <w:pPr>
        <w:tabs>
          <w:tab w:val="num" w:pos="1002"/>
        </w:tabs>
        <w:ind w:left="1002" w:hanging="360"/>
      </w:pPr>
      <w:rPr>
        <w:rFonts w:hint="default"/>
      </w:rPr>
    </w:lvl>
  </w:abstractNum>
  <w:abstractNum w:abstractNumId="13">
    <w:nsid w:val="60B72AD7"/>
    <w:multiLevelType w:val="singleLevel"/>
    <w:tmpl w:val="52C02590"/>
    <w:lvl w:ilvl="0">
      <w:start w:val="1"/>
      <w:numFmt w:val="decimal"/>
      <w:lvlText w:val="%1."/>
      <w:lvlJc w:val="left"/>
      <w:pPr>
        <w:tabs>
          <w:tab w:val="num" w:pos="1032"/>
        </w:tabs>
        <w:ind w:left="1032" w:hanging="390"/>
      </w:pPr>
      <w:rPr>
        <w:rFonts w:hint="default"/>
      </w:rPr>
    </w:lvl>
  </w:abstractNum>
  <w:abstractNum w:abstractNumId="14">
    <w:nsid w:val="690B293B"/>
    <w:multiLevelType w:val="singleLevel"/>
    <w:tmpl w:val="134A444C"/>
    <w:lvl w:ilvl="0">
      <w:start w:val="4"/>
      <w:numFmt w:val="decimal"/>
      <w:lvlText w:val="%1."/>
      <w:lvlJc w:val="left"/>
      <w:pPr>
        <w:tabs>
          <w:tab w:val="num" w:pos="927"/>
        </w:tabs>
        <w:ind w:left="927" w:hanging="360"/>
      </w:pPr>
      <w:rPr>
        <w:rFonts w:hint="default"/>
      </w:rPr>
    </w:lvl>
  </w:abstractNum>
  <w:abstractNum w:abstractNumId="15">
    <w:nsid w:val="75C727DE"/>
    <w:multiLevelType w:val="singleLevel"/>
    <w:tmpl w:val="5462A830"/>
    <w:lvl w:ilvl="0">
      <w:start w:val="1"/>
      <w:numFmt w:val="upperRoman"/>
      <w:lvlText w:val="%1."/>
      <w:lvlJc w:val="left"/>
      <w:pPr>
        <w:tabs>
          <w:tab w:val="num" w:pos="1287"/>
        </w:tabs>
        <w:ind w:left="1287" w:hanging="720"/>
      </w:pPr>
      <w:rPr>
        <w:rFonts w:hint="default"/>
      </w:rPr>
    </w:lvl>
  </w:abstractNum>
  <w:abstractNum w:abstractNumId="16">
    <w:nsid w:val="77CD50FE"/>
    <w:multiLevelType w:val="singleLevel"/>
    <w:tmpl w:val="DF5C6036"/>
    <w:lvl w:ilvl="0">
      <w:numFmt w:val="bullet"/>
      <w:lvlText w:val="-"/>
      <w:lvlJc w:val="left"/>
      <w:pPr>
        <w:tabs>
          <w:tab w:val="num" w:pos="927"/>
        </w:tabs>
        <w:ind w:left="927" w:hanging="360"/>
      </w:pPr>
      <w:rPr>
        <w:rFonts w:hint="default"/>
      </w:rPr>
    </w:lvl>
  </w:abstractNum>
  <w:abstractNum w:abstractNumId="17">
    <w:nsid w:val="77F37FE7"/>
    <w:multiLevelType w:val="hybridMultilevel"/>
    <w:tmpl w:val="734811FC"/>
    <w:lvl w:ilvl="0" w:tplc="88C80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5"/>
  </w:num>
  <w:num w:numId="3">
    <w:abstractNumId w:val="12"/>
  </w:num>
  <w:num w:numId="4">
    <w:abstractNumId w:val="6"/>
  </w:num>
  <w:num w:numId="5">
    <w:abstractNumId w:val="13"/>
  </w:num>
  <w:num w:numId="6">
    <w:abstractNumId w:val="7"/>
  </w:num>
  <w:num w:numId="7">
    <w:abstractNumId w:val="14"/>
  </w:num>
  <w:num w:numId="8">
    <w:abstractNumId w:val="11"/>
  </w:num>
  <w:num w:numId="9">
    <w:abstractNumId w:val="1"/>
  </w:num>
  <w:num w:numId="10">
    <w:abstractNumId w:val="16"/>
  </w:num>
  <w:num w:numId="11">
    <w:abstractNumId w:val="3"/>
  </w:num>
  <w:num w:numId="12">
    <w:abstractNumId w:val="10"/>
  </w:num>
  <w:num w:numId="13">
    <w:abstractNumId w:val="0"/>
  </w:num>
  <w:num w:numId="14">
    <w:abstractNumId w:val="17"/>
  </w:num>
  <w:num w:numId="15">
    <w:abstractNumId w:val="4"/>
  </w:num>
  <w:num w:numId="16">
    <w:abstractNumId w:val="0"/>
  </w:num>
  <w:num w:numId="17">
    <w:abstractNumId w:val="5"/>
  </w:num>
  <w:num w:numId="18">
    <w:abstractNumId w:val="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6FE"/>
    <w:rsid w:val="00001DF4"/>
    <w:rsid w:val="000058D8"/>
    <w:rsid w:val="00005A0D"/>
    <w:rsid w:val="000068E1"/>
    <w:rsid w:val="000112B7"/>
    <w:rsid w:val="00011D97"/>
    <w:rsid w:val="000146CF"/>
    <w:rsid w:val="000154E1"/>
    <w:rsid w:val="000154F2"/>
    <w:rsid w:val="00015D18"/>
    <w:rsid w:val="00017777"/>
    <w:rsid w:val="000213E0"/>
    <w:rsid w:val="00021A3F"/>
    <w:rsid w:val="0002254D"/>
    <w:rsid w:val="000233BD"/>
    <w:rsid w:val="0002419F"/>
    <w:rsid w:val="000275D9"/>
    <w:rsid w:val="00030159"/>
    <w:rsid w:val="00036CCB"/>
    <w:rsid w:val="00040E23"/>
    <w:rsid w:val="00040E25"/>
    <w:rsid w:val="00043ACF"/>
    <w:rsid w:val="00044BF2"/>
    <w:rsid w:val="000455BB"/>
    <w:rsid w:val="000456FC"/>
    <w:rsid w:val="00050559"/>
    <w:rsid w:val="0005065B"/>
    <w:rsid w:val="0005373E"/>
    <w:rsid w:val="00056054"/>
    <w:rsid w:val="00056784"/>
    <w:rsid w:val="00056B53"/>
    <w:rsid w:val="00057CBD"/>
    <w:rsid w:val="00062BBE"/>
    <w:rsid w:val="00064DA6"/>
    <w:rsid w:val="0007134D"/>
    <w:rsid w:val="000727B1"/>
    <w:rsid w:val="00072FD3"/>
    <w:rsid w:val="00074306"/>
    <w:rsid w:val="0007585A"/>
    <w:rsid w:val="00076E7B"/>
    <w:rsid w:val="00077C05"/>
    <w:rsid w:val="00083FEE"/>
    <w:rsid w:val="00085101"/>
    <w:rsid w:val="000858AF"/>
    <w:rsid w:val="000935D1"/>
    <w:rsid w:val="000946D0"/>
    <w:rsid w:val="000965EE"/>
    <w:rsid w:val="00096E11"/>
    <w:rsid w:val="00097580"/>
    <w:rsid w:val="000A0B77"/>
    <w:rsid w:val="000A4E1D"/>
    <w:rsid w:val="000A51D0"/>
    <w:rsid w:val="000A5FA9"/>
    <w:rsid w:val="000B0390"/>
    <w:rsid w:val="000B674A"/>
    <w:rsid w:val="000B7A6B"/>
    <w:rsid w:val="000C5E24"/>
    <w:rsid w:val="000D10D8"/>
    <w:rsid w:val="000D1CDD"/>
    <w:rsid w:val="000D2963"/>
    <w:rsid w:val="000D32D4"/>
    <w:rsid w:val="000D3A6A"/>
    <w:rsid w:val="000D68EF"/>
    <w:rsid w:val="000D70CE"/>
    <w:rsid w:val="000E1F6F"/>
    <w:rsid w:val="000E45CC"/>
    <w:rsid w:val="000E59FC"/>
    <w:rsid w:val="000E7B15"/>
    <w:rsid w:val="000F10B3"/>
    <w:rsid w:val="000F2165"/>
    <w:rsid w:val="001002E6"/>
    <w:rsid w:val="00100F8D"/>
    <w:rsid w:val="001016E5"/>
    <w:rsid w:val="00103449"/>
    <w:rsid w:val="00105B50"/>
    <w:rsid w:val="0011128A"/>
    <w:rsid w:val="001124C0"/>
    <w:rsid w:val="00113D06"/>
    <w:rsid w:val="00121322"/>
    <w:rsid w:val="00122FE5"/>
    <w:rsid w:val="00123EF8"/>
    <w:rsid w:val="00126200"/>
    <w:rsid w:val="001267FA"/>
    <w:rsid w:val="0013283B"/>
    <w:rsid w:val="00137EAA"/>
    <w:rsid w:val="001417CE"/>
    <w:rsid w:val="00142BDC"/>
    <w:rsid w:val="00144A0B"/>
    <w:rsid w:val="00144B4B"/>
    <w:rsid w:val="00145790"/>
    <w:rsid w:val="00145860"/>
    <w:rsid w:val="00145E78"/>
    <w:rsid w:val="00152526"/>
    <w:rsid w:val="00152551"/>
    <w:rsid w:val="00155C34"/>
    <w:rsid w:val="00156355"/>
    <w:rsid w:val="00160E36"/>
    <w:rsid w:val="00161515"/>
    <w:rsid w:val="0016388B"/>
    <w:rsid w:val="00173DD8"/>
    <w:rsid w:val="001743FB"/>
    <w:rsid w:val="00180C4F"/>
    <w:rsid w:val="00181394"/>
    <w:rsid w:val="00181C74"/>
    <w:rsid w:val="00183048"/>
    <w:rsid w:val="00183984"/>
    <w:rsid w:val="00185E27"/>
    <w:rsid w:val="00186345"/>
    <w:rsid w:val="00186545"/>
    <w:rsid w:val="00187D0D"/>
    <w:rsid w:val="00190FB6"/>
    <w:rsid w:val="00193A65"/>
    <w:rsid w:val="00196946"/>
    <w:rsid w:val="001A2027"/>
    <w:rsid w:val="001A21D3"/>
    <w:rsid w:val="001A4E67"/>
    <w:rsid w:val="001A73A4"/>
    <w:rsid w:val="001A77FE"/>
    <w:rsid w:val="001B6A76"/>
    <w:rsid w:val="001D443A"/>
    <w:rsid w:val="001D4F88"/>
    <w:rsid w:val="001D7E63"/>
    <w:rsid w:val="001F0BCD"/>
    <w:rsid w:val="001F2F53"/>
    <w:rsid w:val="001F3FF0"/>
    <w:rsid w:val="001F5CE3"/>
    <w:rsid w:val="001F5EE5"/>
    <w:rsid w:val="002038EA"/>
    <w:rsid w:val="00203CA2"/>
    <w:rsid w:val="00210C3E"/>
    <w:rsid w:val="002117AB"/>
    <w:rsid w:val="00212493"/>
    <w:rsid w:val="00215CB6"/>
    <w:rsid w:val="002231F2"/>
    <w:rsid w:val="00242674"/>
    <w:rsid w:val="00245E98"/>
    <w:rsid w:val="00250286"/>
    <w:rsid w:val="00250CDB"/>
    <w:rsid w:val="00251E9E"/>
    <w:rsid w:val="002577BB"/>
    <w:rsid w:val="00260CE7"/>
    <w:rsid w:val="00261158"/>
    <w:rsid w:val="00262ABC"/>
    <w:rsid w:val="00262EBC"/>
    <w:rsid w:val="002630D5"/>
    <w:rsid w:val="0026364C"/>
    <w:rsid w:val="00264577"/>
    <w:rsid w:val="00264E24"/>
    <w:rsid w:val="0027269C"/>
    <w:rsid w:val="0027474A"/>
    <w:rsid w:val="002774FB"/>
    <w:rsid w:val="00277944"/>
    <w:rsid w:val="00282AF2"/>
    <w:rsid w:val="00284AF7"/>
    <w:rsid w:val="00286707"/>
    <w:rsid w:val="002918DC"/>
    <w:rsid w:val="00292F8F"/>
    <w:rsid w:val="00295819"/>
    <w:rsid w:val="002970F5"/>
    <w:rsid w:val="00297A6A"/>
    <w:rsid w:val="002A036B"/>
    <w:rsid w:val="002A11A4"/>
    <w:rsid w:val="002A4A2B"/>
    <w:rsid w:val="002A5563"/>
    <w:rsid w:val="002B0075"/>
    <w:rsid w:val="002B0204"/>
    <w:rsid w:val="002B3559"/>
    <w:rsid w:val="002C2591"/>
    <w:rsid w:val="002C4A84"/>
    <w:rsid w:val="002C5CB7"/>
    <w:rsid w:val="002C72A9"/>
    <w:rsid w:val="002D138B"/>
    <w:rsid w:val="002D2DF5"/>
    <w:rsid w:val="002D3081"/>
    <w:rsid w:val="002D631D"/>
    <w:rsid w:val="002D6CAE"/>
    <w:rsid w:val="002D77D9"/>
    <w:rsid w:val="002D782E"/>
    <w:rsid w:val="002E1E9B"/>
    <w:rsid w:val="002E2E66"/>
    <w:rsid w:val="002E3822"/>
    <w:rsid w:val="002E4AC0"/>
    <w:rsid w:val="002E5B52"/>
    <w:rsid w:val="002E6115"/>
    <w:rsid w:val="002F6044"/>
    <w:rsid w:val="003079C7"/>
    <w:rsid w:val="00310592"/>
    <w:rsid w:val="00311865"/>
    <w:rsid w:val="00316E41"/>
    <w:rsid w:val="00330F21"/>
    <w:rsid w:val="00331F1A"/>
    <w:rsid w:val="00333D8D"/>
    <w:rsid w:val="003342B9"/>
    <w:rsid w:val="003351EA"/>
    <w:rsid w:val="00337F51"/>
    <w:rsid w:val="00342CD9"/>
    <w:rsid w:val="0034762F"/>
    <w:rsid w:val="00347D7F"/>
    <w:rsid w:val="00350683"/>
    <w:rsid w:val="0035209B"/>
    <w:rsid w:val="00355522"/>
    <w:rsid w:val="00357388"/>
    <w:rsid w:val="003607F0"/>
    <w:rsid w:val="003620B7"/>
    <w:rsid w:val="003646D1"/>
    <w:rsid w:val="00365400"/>
    <w:rsid w:val="00367788"/>
    <w:rsid w:val="003727F4"/>
    <w:rsid w:val="003817D0"/>
    <w:rsid w:val="00384407"/>
    <w:rsid w:val="00387E88"/>
    <w:rsid w:val="00390610"/>
    <w:rsid w:val="00394C46"/>
    <w:rsid w:val="00396431"/>
    <w:rsid w:val="00397DDA"/>
    <w:rsid w:val="003A252E"/>
    <w:rsid w:val="003A3923"/>
    <w:rsid w:val="003A488F"/>
    <w:rsid w:val="003A595D"/>
    <w:rsid w:val="003A6419"/>
    <w:rsid w:val="003A6E3E"/>
    <w:rsid w:val="003B1876"/>
    <w:rsid w:val="003B2433"/>
    <w:rsid w:val="003B3F86"/>
    <w:rsid w:val="003B6A6B"/>
    <w:rsid w:val="003B7DE2"/>
    <w:rsid w:val="003C3262"/>
    <w:rsid w:val="003C43C9"/>
    <w:rsid w:val="003D020A"/>
    <w:rsid w:val="003D0772"/>
    <w:rsid w:val="003D1563"/>
    <w:rsid w:val="003D574B"/>
    <w:rsid w:val="003E008E"/>
    <w:rsid w:val="003E18BF"/>
    <w:rsid w:val="003E2907"/>
    <w:rsid w:val="003F128B"/>
    <w:rsid w:val="003F44C0"/>
    <w:rsid w:val="003F4A46"/>
    <w:rsid w:val="003F4DE8"/>
    <w:rsid w:val="003F761A"/>
    <w:rsid w:val="00401BCA"/>
    <w:rsid w:val="00402533"/>
    <w:rsid w:val="004032A0"/>
    <w:rsid w:val="00403F32"/>
    <w:rsid w:val="00404488"/>
    <w:rsid w:val="00410B06"/>
    <w:rsid w:val="0041261D"/>
    <w:rsid w:val="0041481D"/>
    <w:rsid w:val="004170C3"/>
    <w:rsid w:val="00417AB2"/>
    <w:rsid w:val="00421AB4"/>
    <w:rsid w:val="00422484"/>
    <w:rsid w:val="00424EB3"/>
    <w:rsid w:val="00433BFC"/>
    <w:rsid w:val="004349D8"/>
    <w:rsid w:val="00434EA6"/>
    <w:rsid w:val="00435D49"/>
    <w:rsid w:val="0043607F"/>
    <w:rsid w:val="00444320"/>
    <w:rsid w:val="0045240E"/>
    <w:rsid w:val="00454543"/>
    <w:rsid w:val="00454C26"/>
    <w:rsid w:val="00457563"/>
    <w:rsid w:val="00457E6F"/>
    <w:rsid w:val="00467020"/>
    <w:rsid w:val="0047007F"/>
    <w:rsid w:val="004701D7"/>
    <w:rsid w:val="00470A59"/>
    <w:rsid w:val="00470E7C"/>
    <w:rsid w:val="004736CD"/>
    <w:rsid w:val="004740F1"/>
    <w:rsid w:val="00474255"/>
    <w:rsid w:val="00476037"/>
    <w:rsid w:val="0047617B"/>
    <w:rsid w:val="00477040"/>
    <w:rsid w:val="00480501"/>
    <w:rsid w:val="004853ED"/>
    <w:rsid w:val="0048626B"/>
    <w:rsid w:val="00496AFA"/>
    <w:rsid w:val="004A13B4"/>
    <w:rsid w:val="004A1FFE"/>
    <w:rsid w:val="004A3A6E"/>
    <w:rsid w:val="004A6540"/>
    <w:rsid w:val="004A6BEA"/>
    <w:rsid w:val="004B0B6A"/>
    <w:rsid w:val="004B5B78"/>
    <w:rsid w:val="004B5D3E"/>
    <w:rsid w:val="004B6357"/>
    <w:rsid w:val="004B74F3"/>
    <w:rsid w:val="004C09D5"/>
    <w:rsid w:val="004C1514"/>
    <w:rsid w:val="004C4A13"/>
    <w:rsid w:val="004C4FB5"/>
    <w:rsid w:val="004C6B2E"/>
    <w:rsid w:val="004D102B"/>
    <w:rsid w:val="004D3B2A"/>
    <w:rsid w:val="004D4463"/>
    <w:rsid w:val="004D6440"/>
    <w:rsid w:val="004D6D0F"/>
    <w:rsid w:val="004D7F46"/>
    <w:rsid w:val="004E0351"/>
    <w:rsid w:val="004E115D"/>
    <w:rsid w:val="004E1960"/>
    <w:rsid w:val="004E59EA"/>
    <w:rsid w:val="004E7A59"/>
    <w:rsid w:val="004F142C"/>
    <w:rsid w:val="004F267B"/>
    <w:rsid w:val="004F27A0"/>
    <w:rsid w:val="004F4F96"/>
    <w:rsid w:val="004F53C4"/>
    <w:rsid w:val="00503C3E"/>
    <w:rsid w:val="00507F6E"/>
    <w:rsid w:val="00511E1F"/>
    <w:rsid w:val="0051451E"/>
    <w:rsid w:val="00516352"/>
    <w:rsid w:val="00516B7D"/>
    <w:rsid w:val="00521417"/>
    <w:rsid w:val="00522032"/>
    <w:rsid w:val="00523319"/>
    <w:rsid w:val="00523972"/>
    <w:rsid w:val="00524ED2"/>
    <w:rsid w:val="005270B5"/>
    <w:rsid w:val="00530F2B"/>
    <w:rsid w:val="00531DC1"/>
    <w:rsid w:val="00533395"/>
    <w:rsid w:val="0053407E"/>
    <w:rsid w:val="005349C6"/>
    <w:rsid w:val="00540326"/>
    <w:rsid w:val="005418FE"/>
    <w:rsid w:val="0054418F"/>
    <w:rsid w:val="0054476C"/>
    <w:rsid w:val="005448AF"/>
    <w:rsid w:val="00546364"/>
    <w:rsid w:val="00553BA2"/>
    <w:rsid w:val="00553BB8"/>
    <w:rsid w:val="00555FBB"/>
    <w:rsid w:val="00557886"/>
    <w:rsid w:val="005578E9"/>
    <w:rsid w:val="0056082E"/>
    <w:rsid w:val="00572546"/>
    <w:rsid w:val="00573F33"/>
    <w:rsid w:val="00574772"/>
    <w:rsid w:val="00575BEA"/>
    <w:rsid w:val="00576769"/>
    <w:rsid w:val="00577C8A"/>
    <w:rsid w:val="00590D23"/>
    <w:rsid w:val="00591845"/>
    <w:rsid w:val="00593144"/>
    <w:rsid w:val="00596316"/>
    <w:rsid w:val="00596356"/>
    <w:rsid w:val="005965A7"/>
    <w:rsid w:val="00596ACD"/>
    <w:rsid w:val="005A1126"/>
    <w:rsid w:val="005B06BE"/>
    <w:rsid w:val="005B1A43"/>
    <w:rsid w:val="005C1BB7"/>
    <w:rsid w:val="005D0D61"/>
    <w:rsid w:val="005D113F"/>
    <w:rsid w:val="005D3BAE"/>
    <w:rsid w:val="005D576D"/>
    <w:rsid w:val="005E1981"/>
    <w:rsid w:val="005E2022"/>
    <w:rsid w:val="005E2403"/>
    <w:rsid w:val="005E3F3B"/>
    <w:rsid w:val="005E6B24"/>
    <w:rsid w:val="005E75BE"/>
    <w:rsid w:val="005F459A"/>
    <w:rsid w:val="005F49EF"/>
    <w:rsid w:val="005F6442"/>
    <w:rsid w:val="005F7D7D"/>
    <w:rsid w:val="006025C2"/>
    <w:rsid w:val="006029F1"/>
    <w:rsid w:val="00605BE6"/>
    <w:rsid w:val="0061355E"/>
    <w:rsid w:val="006142CE"/>
    <w:rsid w:val="00617697"/>
    <w:rsid w:val="0061798B"/>
    <w:rsid w:val="00617BA3"/>
    <w:rsid w:val="00617CA5"/>
    <w:rsid w:val="00627CE4"/>
    <w:rsid w:val="00632587"/>
    <w:rsid w:val="00632B3B"/>
    <w:rsid w:val="00633FAA"/>
    <w:rsid w:val="00634B3C"/>
    <w:rsid w:val="00635E4A"/>
    <w:rsid w:val="006408E7"/>
    <w:rsid w:val="00640A22"/>
    <w:rsid w:val="00644480"/>
    <w:rsid w:val="00650053"/>
    <w:rsid w:val="0065457E"/>
    <w:rsid w:val="00655BC8"/>
    <w:rsid w:val="00656D13"/>
    <w:rsid w:val="006575E3"/>
    <w:rsid w:val="00660D9E"/>
    <w:rsid w:val="0066171A"/>
    <w:rsid w:val="00663186"/>
    <w:rsid w:val="00677D60"/>
    <w:rsid w:val="006817B6"/>
    <w:rsid w:val="006858D2"/>
    <w:rsid w:val="00686C4D"/>
    <w:rsid w:val="00686F01"/>
    <w:rsid w:val="00693546"/>
    <w:rsid w:val="006955B5"/>
    <w:rsid w:val="006A04E7"/>
    <w:rsid w:val="006A0A32"/>
    <w:rsid w:val="006A1319"/>
    <w:rsid w:val="006A19D8"/>
    <w:rsid w:val="006A1CBF"/>
    <w:rsid w:val="006A7C7A"/>
    <w:rsid w:val="006B0C3B"/>
    <w:rsid w:val="006B1E2D"/>
    <w:rsid w:val="006B2E65"/>
    <w:rsid w:val="006B39CD"/>
    <w:rsid w:val="006B41BC"/>
    <w:rsid w:val="006B7479"/>
    <w:rsid w:val="006B7D09"/>
    <w:rsid w:val="006C03C5"/>
    <w:rsid w:val="006C6C25"/>
    <w:rsid w:val="006D3AB4"/>
    <w:rsid w:val="006D525D"/>
    <w:rsid w:val="006D7237"/>
    <w:rsid w:val="006E075E"/>
    <w:rsid w:val="006E17EA"/>
    <w:rsid w:val="006E56AB"/>
    <w:rsid w:val="006E7CDC"/>
    <w:rsid w:val="006F0BD7"/>
    <w:rsid w:val="006F0CEA"/>
    <w:rsid w:val="006F1AFF"/>
    <w:rsid w:val="006F245A"/>
    <w:rsid w:val="006F4037"/>
    <w:rsid w:val="006F429D"/>
    <w:rsid w:val="006F62C9"/>
    <w:rsid w:val="006F71E6"/>
    <w:rsid w:val="007051D1"/>
    <w:rsid w:val="007102DE"/>
    <w:rsid w:val="00711862"/>
    <w:rsid w:val="00712CE2"/>
    <w:rsid w:val="0071364A"/>
    <w:rsid w:val="007140AD"/>
    <w:rsid w:val="00715F87"/>
    <w:rsid w:val="0071619F"/>
    <w:rsid w:val="0072163E"/>
    <w:rsid w:val="00726AFA"/>
    <w:rsid w:val="00730F7D"/>
    <w:rsid w:val="007327F8"/>
    <w:rsid w:val="0073470A"/>
    <w:rsid w:val="00734DD2"/>
    <w:rsid w:val="007359C8"/>
    <w:rsid w:val="007369CE"/>
    <w:rsid w:val="00737AF9"/>
    <w:rsid w:val="00742A15"/>
    <w:rsid w:val="00744059"/>
    <w:rsid w:val="00746F70"/>
    <w:rsid w:val="00752AFE"/>
    <w:rsid w:val="007534A1"/>
    <w:rsid w:val="00762592"/>
    <w:rsid w:val="00765672"/>
    <w:rsid w:val="007660E8"/>
    <w:rsid w:val="007677F3"/>
    <w:rsid w:val="00770236"/>
    <w:rsid w:val="00770AE6"/>
    <w:rsid w:val="00771AA8"/>
    <w:rsid w:val="00771D56"/>
    <w:rsid w:val="007738FA"/>
    <w:rsid w:val="00773A6D"/>
    <w:rsid w:val="00776306"/>
    <w:rsid w:val="007847E6"/>
    <w:rsid w:val="00784C6D"/>
    <w:rsid w:val="0079271E"/>
    <w:rsid w:val="00793949"/>
    <w:rsid w:val="00793A47"/>
    <w:rsid w:val="007956BF"/>
    <w:rsid w:val="00797624"/>
    <w:rsid w:val="007A041C"/>
    <w:rsid w:val="007A374F"/>
    <w:rsid w:val="007A4FFE"/>
    <w:rsid w:val="007A644C"/>
    <w:rsid w:val="007A7E8A"/>
    <w:rsid w:val="007B0D7E"/>
    <w:rsid w:val="007B435D"/>
    <w:rsid w:val="007C0062"/>
    <w:rsid w:val="007C3FCB"/>
    <w:rsid w:val="007C6B0F"/>
    <w:rsid w:val="007C6D67"/>
    <w:rsid w:val="007C7190"/>
    <w:rsid w:val="007C78FD"/>
    <w:rsid w:val="007D4435"/>
    <w:rsid w:val="007D6317"/>
    <w:rsid w:val="007D76A7"/>
    <w:rsid w:val="007E276A"/>
    <w:rsid w:val="007E739D"/>
    <w:rsid w:val="007E7E7A"/>
    <w:rsid w:val="007F19B4"/>
    <w:rsid w:val="007F1F97"/>
    <w:rsid w:val="007F2B14"/>
    <w:rsid w:val="007F4218"/>
    <w:rsid w:val="007F4B07"/>
    <w:rsid w:val="007F66CE"/>
    <w:rsid w:val="007F7A7A"/>
    <w:rsid w:val="00800417"/>
    <w:rsid w:val="00801070"/>
    <w:rsid w:val="00801DED"/>
    <w:rsid w:val="00804C1E"/>
    <w:rsid w:val="008072A7"/>
    <w:rsid w:val="00817BD4"/>
    <w:rsid w:val="008201AB"/>
    <w:rsid w:val="0082305B"/>
    <w:rsid w:val="0082430E"/>
    <w:rsid w:val="00827C33"/>
    <w:rsid w:val="00833289"/>
    <w:rsid w:val="00833A6A"/>
    <w:rsid w:val="00834767"/>
    <w:rsid w:val="00841792"/>
    <w:rsid w:val="008425A2"/>
    <w:rsid w:val="008454B1"/>
    <w:rsid w:val="00846911"/>
    <w:rsid w:val="00851F38"/>
    <w:rsid w:val="00860430"/>
    <w:rsid w:val="0086140B"/>
    <w:rsid w:val="00861B74"/>
    <w:rsid w:val="008622BE"/>
    <w:rsid w:val="008627E3"/>
    <w:rsid w:val="00862BBF"/>
    <w:rsid w:val="00864DA1"/>
    <w:rsid w:val="00865A99"/>
    <w:rsid w:val="008750A2"/>
    <w:rsid w:val="00875F3C"/>
    <w:rsid w:val="00877688"/>
    <w:rsid w:val="00881137"/>
    <w:rsid w:val="008835AF"/>
    <w:rsid w:val="00891161"/>
    <w:rsid w:val="0089342E"/>
    <w:rsid w:val="0089364E"/>
    <w:rsid w:val="0089602C"/>
    <w:rsid w:val="00896701"/>
    <w:rsid w:val="008A53E6"/>
    <w:rsid w:val="008A5959"/>
    <w:rsid w:val="008B02E9"/>
    <w:rsid w:val="008B03B5"/>
    <w:rsid w:val="008B0F43"/>
    <w:rsid w:val="008B19C2"/>
    <w:rsid w:val="008B56FA"/>
    <w:rsid w:val="008B6971"/>
    <w:rsid w:val="008B711D"/>
    <w:rsid w:val="008C48BD"/>
    <w:rsid w:val="008D0B2D"/>
    <w:rsid w:val="008D5E74"/>
    <w:rsid w:val="008D66DB"/>
    <w:rsid w:val="008E3D4C"/>
    <w:rsid w:val="008E65E8"/>
    <w:rsid w:val="008E6FB6"/>
    <w:rsid w:val="008E72CD"/>
    <w:rsid w:val="008E7621"/>
    <w:rsid w:val="008F2801"/>
    <w:rsid w:val="008F54F3"/>
    <w:rsid w:val="008F78EF"/>
    <w:rsid w:val="009008FD"/>
    <w:rsid w:val="0090191F"/>
    <w:rsid w:val="00902096"/>
    <w:rsid w:val="0090245C"/>
    <w:rsid w:val="00903339"/>
    <w:rsid w:val="009120BD"/>
    <w:rsid w:val="0091223E"/>
    <w:rsid w:val="0092507C"/>
    <w:rsid w:val="009272D1"/>
    <w:rsid w:val="00927AF2"/>
    <w:rsid w:val="00930205"/>
    <w:rsid w:val="00931813"/>
    <w:rsid w:val="00933EF6"/>
    <w:rsid w:val="0093417F"/>
    <w:rsid w:val="00934EA6"/>
    <w:rsid w:val="009366D5"/>
    <w:rsid w:val="00937BF9"/>
    <w:rsid w:val="00944C4F"/>
    <w:rsid w:val="00952911"/>
    <w:rsid w:val="009531C3"/>
    <w:rsid w:val="0095390D"/>
    <w:rsid w:val="00957C51"/>
    <w:rsid w:val="00962A43"/>
    <w:rsid w:val="00964D65"/>
    <w:rsid w:val="00967E7B"/>
    <w:rsid w:val="009718D3"/>
    <w:rsid w:val="00975B50"/>
    <w:rsid w:val="00976813"/>
    <w:rsid w:val="009800BC"/>
    <w:rsid w:val="00980E87"/>
    <w:rsid w:val="009818A6"/>
    <w:rsid w:val="0098395F"/>
    <w:rsid w:val="009839A9"/>
    <w:rsid w:val="0098749D"/>
    <w:rsid w:val="009904C1"/>
    <w:rsid w:val="009910DA"/>
    <w:rsid w:val="00997533"/>
    <w:rsid w:val="009A1127"/>
    <w:rsid w:val="009A2B14"/>
    <w:rsid w:val="009A5080"/>
    <w:rsid w:val="009A5588"/>
    <w:rsid w:val="009B0213"/>
    <w:rsid w:val="009B31D1"/>
    <w:rsid w:val="009B33FA"/>
    <w:rsid w:val="009B55D8"/>
    <w:rsid w:val="009B6196"/>
    <w:rsid w:val="009B6717"/>
    <w:rsid w:val="009B726A"/>
    <w:rsid w:val="009B7CA3"/>
    <w:rsid w:val="009C17C1"/>
    <w:rsid w:val="009C1A43"/>
    <w:rsid w:val="009C307E"/>
    <w:rsid w:val="009C74F6"/>
    <w:rsid w:val="009D0364"/>
    <w:rsid w:val="009D0814"/>
    <w:rsid w:val="009E0C73"/>
    <w:rsid w:val="009F1AA4"/>
    <w:rsid w:val="009F2CB9"/>
    <w:rsid w:val="009F4540"/>
    <w:rsid w:val="009F6C41"/>
    <w:rsid w:val="009F701F"/>
    <w:rsid w:val="009F725B"/>
    <w:rsid w:val="00A03457"/>
    <w:rsid w:val="00A040DA"/>
    <w:rsid w:val="00A122ED"/>
    <w:rsid w:val="00A12550"/>
    <w:rsid w:val="00A14DD7"/>
    <w:rsid w:val="00A20928"/>
    <w:rsid w:val="00A21D44"/>
    <w:rsid w:val="00A24DB9"/>
    <w:rsid w:val="00A25C29"/>
    <w:rsid w:val="00A26626"/>
    <w:rsid w:val="00A320AD"/>
    <w:rsid w:val="00A33C72"/>
    <w:rsid w:val="00A367AF"/>
    <w:rsid w:val="00A41255"/>
    <w:rsid w:val="00A432CA"/>
    <w:rsid w:val="00A43500"/>
    <w:rsid w:val="00A46E16"/>
    <w:rsid w:val="00A51532"/>
    <w:rsid w:val="00A55CEB"/>
    <w:rsid w:val="00A5714C"/>
    <w:rsid w:val="00A61111"/>
    <w:rsid w:val="00A61B6E"/>
    <w:rsid w:val="00A61C49"/>
    <w:rsid w:val="00A62259"/>
    <w:rsid w:val="00A624D2"/>
    <w:rsid w:val="00A6390B"/>
    <w:rsid w:val="00A70FA8"/>
    <w:rsid w:val="00A72AB9"/>
    <w:rsid w:val="00A73C9B"/>
    <w:rsid w:val="00A74AE8"/>
    <w:rsid w:val="00A75871"/>
    <w:rsid w:val="00A7665A"/>
    <w:rsid w:val="00A76E6B"/>
    <w:rsid w:val="00A8069F"/>
    <w:rsid w:val="00A812E5"/>
    <w:rsid w:val="00A81494"/>
    <w:rsid w:val="00A84037"/>
    <w:rsid w:val="00A848D6"/>
    <w:rsid w:val="00A869FB"/>
    <w:rsid w:val="00A871C5"/>
    <w:rsid w:val="00A879BB"/>
    <w:rsid w:val="00A913F6"/>
    <w:rsid w:val="00A914A9"/>
    <w:rsid w:val="00A91508"/>
    <w:rsid w:val="00A934DC"/>
    <w:rsid w:val="00A94B23"/>
    <w:rsid w:val="00AA031D"/>
    <w:rsid w:val="00AA1C83"/>
    <w:rsid w:val="00AA1E43"/>
    <w:rsid w:val="00AA4217"/>
    <w:rsid w:val="00AA42BF"/>
    <w:rsid w:val="00AA56D6"/>
    <w:rsid w:val="00AA5F0C"/>
    <w:rsid w:val="00AA5F13"/>
    <w:rsid w:val="00AA7AAD"/>
    <w:rsid w:val="00AA7F3B"/>
    <w:rsid w:val="00AB0F63"/>
    <w:rsid w:val="00AB3E33"/>
    <w:rsid w:val="00AC550C"/>
    <w:rsid w:val="00AC5F8A"/>
    <w:rsid w:val="00AC628E"/>
    <w:rsid w:val="00AD019D"/>
    <w:rsid w:val="00AD0D6D"/>
    <w:rsid w:val="00AD0DDE"/>
    <w:rsid w:val="00AD1411"/>
    <w:rsid w:val="00AD162E"/>
    <w:rsid w:val="00AD1861"/>
    <w:rsid w:val="00AD2CE1"/>
    <w:rsid w:val="00AD2D56"/>
    <w:rsid w:val="00AD5A97"/>
    <w:rsid w:val="00AD7488"/>
    <w:rsid w:val="00AE1841"/>
    <w:rsid w:val="00AE6BFD"/>
    <w:rsid w:val="00AF05E0"/>
    <w:rsid w:val="00AF1183"/>
    <w:rsid w:val="00AF42F4"/>
    <w:rsid w:val="00AF4A0E"/>
    <w:rsid w:val="00AF4EFC"/>
    <w:rsid w:val="00AF56F7"/>
    <w:rsid w:val="00AF6697"/>
    <w:rsid w:val="00B006DC"/>
    <w:rsid w:val="00B01979"/>
    <w:rsid w:val="00B04499"/>
    <w:rsid w:val="00B07D7B"/>
    <w:rsid w:val="00B07DC9"/>
    <w:rsid w:val="00B11C57"/>
    <w:rsid w:val="00B124ED"/>
    <w:rsid w:val="00B14497"/>
    <w:rsid w:val="00B16A81"/>
    <w:rsid w:val="00B17102"/>
    <w:rsid w:val="00B173FB"/>
    <w:rsid w:val="00B218C5"/>
    <w:rsid w:val="00B257DE"/>
    <w:rsid w:val="00B259D7"/>
    <w:rsid w:val="00B25B7A"/>
    <w:rsid w:val="00B26CF9"/>
    <w:rsid w:val="00B31492"/>
    <w:rsid w:val="00B3205F"/>
    <w:rsid w:val="00B379E5"/>
    <w:rsid w:val="00B37E7D"/>
    <w:rsid w:val="00B4060C"/>
    <w:rsid w:val="00B43AF1"/>
    <w:rsid w:val="00B46AC0"/>
    <w:rsid w:val="00B50F1A"/>
    <w:rsid w:val="00B52546"/>
    <w:rsid w:val="00B64B51"/>
    <w:rsid w:val="00B70F6C"/>
    <w:rsid w:val="00B714EA"/>
    <w:rsid w:val="00B71BEE"/>
    <w:rsid w:val="00B724EB"/>
    <w:rsid w:val="00B72B46"/>
    <w:rsid w:val="00B7636B"/>
    <w:rsid w:val="00B767A8"/>
    <w:rsid w:val="00B81254"/>
    <w:rsid w:val="00B83346"/>
    <w:rsid w:val="00B84BA2"/>
    <w:rsid w:val="00B85034"/>
    <w:rsid w:val="00B8635C"/>
    <w:rsid w:val="00B90727"/>
    <w:rsid w:val="00B93E81"/>
    <w:rsid w:val="00B9459B"/>
    <w:rsid w:val="00B9549B"/>
    <w:rsid w:val="00B958EE"/>
    <w:rsid w:val="00B95CEF"/>
    <w:rsid w:val="00B95D22"/>
    <w:rsid w:val="00B97203"/>
    <w:rsid w:val="00BA2637"/>
    <w:rsid w:val="00BA67E6"/>
    <w:rsid w:val="00BA725A"/>
    <w:rsid w:val="00BB188F"/>
    <w:rsid w:val="00BB7CEA"/>
    <w:rsid w:val="00BC0E63"/>
    <w:rsid w:val="00BC3E30"/>
    <w:rsid w:val="00BC409F"/>
    <w:rsid w:val="00BD0D70"/>
    <w:rsid w:val="00BD39BF"/>
    <w:rsid w:val="00BD558F"/>
    <w:rsid w:val="00BE1618"/>
    <w:rsid w:val="00BE1D77"/>
    <w:rsid w:val="00BE28D9"/>
    <w:rsid w:val="00BE438F"/>
    <w:rsid w:val="00BE4670"/>
    <w:rsid w:val="00BE46FC"/>
    <w:rsid w:val="00BE4E97"/>
    <w:rsid w:val="00BE54A4"/>
    <w:rsid w:val="00BE6DBC"/>
    <w:rsid w:val="00BF0312"/>
    <w:rsid w:val="00BF1E0A"/>
    <w:rsid w:val="00BF634A"/>
    <w:rsid w:val="00BF73B1"/>
    <w:rsid w:val="00C00EEF"/>
    <w:rsid w:val="00C046E4"/>
    <w:rsid w:val="00C051EF"/>
    <w:rsid w:val="00C055FE"/>
    <w:rsid w:val="00C05EC9"/>
    <w:rsid w:val="00C06C11"/>
    <w:rsid w:val="00C117DD"/>
    <w:rsid w:val="00C12E25"/>
    <w:rsid w:val="00C14127"/>
    <w:rsid w:val="00C21A6A"/>
    <w:rsid w:val="00C220A7"/>
    <w:rsid w:val="00C22A70"/>
    <w:rsid w:val="00C24DA8"/>
    <w:rsid w:val="00C25B5B"/>
    <w:rsid w:val="00C27410"/>
    <w:rsid w:val="00C328FD"/>
    <w:rsid w:val="00C35E3D"/>
    <w:rsid w:val="00C408D7"/>
    <w:rsid w:val="00C4204B"/>
    <w:rsid w:val="00C42D3E"/>
    <w:rsid w:val="00C44613"/>
    <w:rsid w:val="00C46F3E"/>
    <w:rsid w:val="00C471D8"/>
    <w:rsid w:val="00C51C4E"/>
    <w:rsid w:val="00C52DC0"/>
    <w:rsid w:val="00C54B84"/>
    <w:rsid w:val="00C56F65"/>
    <w:rsid w:val="00C63045"/>
    <w:rsid w:val="00C6603D"/>
    <w:rsid w:val="00C66EE4"/>
    <w:rsid w:val="00C67585"/>
    <w:rsid w:val="00C71063"/>
    <w:rsid w:val="00C73F93"/>
    <w:rsid w:val="00C74A22"/>
    <w:rsid w:val="00C754F6"/>
    <w:rsid w:val="00C763FB"/>
    <w:rsid w:val="00C8361B"/>
    <w:rsid w:val="00C85FD5"/>
    <w:rsid w:val="00C86835"/>
    <w:rsid w:val="00C90FB4"/>
    <w:rsid w:val="00C95BA5"/>
    <w:rsid w:val="00C95FBC"/>
    <w:rsid w:val="00C961D1"/>
    <w:rsid w:val="00C967C1"/>
    <w:rsid w:val="00CA15D0"/>
    <w:rsid w:val="00CA344A"/>
    <w:rsid w:val="00CA345B"/>
    <w:rsid w:val="00CA3E59"/>
    <w:rsid w:val="00CA5682"/>
    <w:rsid w:val="00CA595E"/>
    <w:rsid w:val="00CA7667"/>
    <w:rsid w:val="00CA767F"/>
    <w:rsid w:val="00CB4192"/>
    <w:rsid w:val="00CB67C3"/>
    <w:rsid w:val="00CC06E6"/>
    <w:rsid w:val="00CC2184"/>
    <w:rsid w:val="00CC3667"/>
    <w:rsid w:val="00CC7DE8"/>
    <w:rsid w:val="00CD2F6D"/>
    <w:rsid w:val="00CE3CB9"/>
    <w:rsid w:val="00CE4F1D"/>
    <w:rsid w:val="00CE6420"/>
    <w:rsid w:val="00CE6558"/>
    <w:rsid w:val="00CE6D03"/>
    <w:rsid w:val="00CE7C32"/>
    <w:rsid w:val="00CF0CE3"/>
    <w:rsid w:val="00CF25A8"/>
    <w:rsid w:val="00CF466D"/>
    <w:rsid w:val="00CF4C94"/>
    <w:rsid w:val="00D0030A"/>
    <w:rsid w:val="00D02598"/>
    <w:rsid w:val="00D05987"/>
    <w:rsid w:val="00D10AE5"/>
    <w:rsid w:val="00D11384"/>
    <w:rsid w:val="00D1395C"/>
    <w:rsid w:val="00D13BD5"/>
    <w:rsid w:val="00D147AD"/>
    <w:rsid w:val="00D16DEF"/>
    <w:rsid w:val="00D20454"/>
    <w:rsid w:val="00D20C60"/>
    <w:rsid w:val="00D36119"/>
    <w:rsid w:val="00D41702"/>
    <w:rsid w:val="00D436F2"/>
    <w:rsid w:val="00D506FE"/>
    <w:rsid w:val="00D55067"/>
    <w:rsid w:val="00D560BF"/>
    <w:rsid w:val="00D56220"/>
    <w:rsid w:val="00D56F77"/>
    <w:rsid w:val="00D6456D"/>
    <w:rsid w:val="00D656EC"/>
    <w:rsid w:val="00D65B60"/>
    <w:rsid w:val="00D65FF7"/>
    <w:rsid w:val="00D7126E"/>
    <w:rsid w:val="00D76FAF"/>
    <w:rsid w:val="00D80149"/>
    <w:rsid w:val="00D81098"/>
    <w:rsid w:val="00D81151"/>
    <w:rsid w:val="00D81FC8"/>
    <w:rsid w:val="00D82B41"/>
    <w:rsid w:val="00D82EC9"/>
    <w:rsid w:val="00D830F8"/>
    <w:rsid w:val="00D8349D"/>
    <w:rsid w:val="00D83F01"/>
    <w:rsid w:val="00D8410B"/>
    <w:rsid w:val="00D864E9"/>
    <w:rsid w:val="00D87DE2"/>
    <w:rsid w:val="00D912F9"/>
    <w:rsid w:val="00D915B0"/>
    <w:rsid w:val="00D94084"/>
    <w:rsid w:val="00D958A2"/>
    <w:rsid w:val="00DA1359"/>
    <w:rsid w:val="00DA148B"/>
    <w:rsid w:val="00DA1D60"/>
    <w:rsid w:val="00DA3866"/>
    <w:rsid w:val="00DA4498"/>
    <w:rsid w:val="00DA464C"/>
    <w:rsid w:val="00DB2875"/>
    <w:rsid w:val="00DC11E4"/>
    <w:rsid w:val="00DC239C"/>
    <w:rsid w:val="00DC573B"/>
    <w:rsid w:val="00DC7AEB"/>
    <w:rsid w:val="00DD662D"/>
    <w:rsid w:val="00DD6FFD"/>
    <w:rsid w:val="00DD7578"/>
    <w:rsid w:val="00DE1E85"/>
    <w:rsid w:val="00DE4515"/>
    <w:rsid w:val="00DF3EAB"/>
    <w:rsid w:val="00DF46B9"/>
    <w:rsid w:val="00DF4BD7"/>
    <w:rsid w:val="00DF4F08"/>
    <w:rsid w:val="00DF6C58"/>
    <w:rsid w:val="00E04659"/>
    <w:rsid w:val="00E054D4"/>
    <w:rsid w:val="00E05954"/>
    <w:rsid w:val="00E07C65"/>
    <w:rsid w:val="00E10BC9"/>
    <w:rsid w:val="00E10FE9"/>
    <w:rsid w:val="00E134A7"/>
    <w:rsid w:val="00E13C46"/>
    <w:rsid w:val="00E14AB7"/>
    <w:rsid w:val="00E16772"/>
    <w:rsid w:val="00E168E2"/>
    <w:rsid w:val="00E21FB1"/>
    <w:rsid w:val="00E227A9"/>
    <w:rsid w:val="00E23BC7"/>
    <w:rsid w:val="00E30512"/>
    <w:rsid w:val="00E30DBF"/>
    <w:rsid w:val="00E326F7"/>
    <w:rsid w:val="00E32C1B"/>
    <w:rsid w:val="00E331D2"/>
    <w:rsid w:val="00E3357E"/>
    <w:rsid w:val="00E36F6F"/>
    <w:rsid w:val="00E41BAE"/>
    <w:rsid w:val="00E423C7"/>
    <w:rsid w:val="00E42839"/>
    <w:rsid w:val="00E452C1"/>
    <w:rsid w:val="00E47F0A"/>
    <w:rsid w:val="00E57558"/>
    <w:rsid w:val="00E60693"/>
    <w:rsid w:val="00E63BCB"/>
    <w:rsid w:val="00E66852"/>
    <w:rsid w:val="00E732DB"/>
    <w:rsid w:val="00E74203"/>
    <w:rsid w:val="00E74652"/>
    <w:rsid w:val="00E765B4"/>
    <w:rsid w:val="00E80728"/>
    <w:rsid w:val="00E84A4A"/>
    <w:rsid w:val="00E86C4A"/>
    <w:rsid w:val="00E87387"/>
    <w:rsid w:val="00E90132"/>
    <w:rsid w:val="00E90893"/>
    <w:rsid w:val="00E91675"/>
    <w:rsid w:val="00E93185"/>
    <w:rsid w:val="00E9359C"/>
    <w:rsid w:val="00EA6939"/>
    <w:rsid w:val="00EB4947"/>
    <w:rsid w:val="00EB6E02"/>
    <w:rsid w:val="00EC143D"/>
    <w:rsid w:val="00EC4324"/>
    <w:rsid w:val="00EC6A16"/>
    <w:rsid w:val="00ED2B83"/>
    <w:rsid w:val="00ED34E5"/>
    <w:rsid w:val="00ED5229"/>
    <w:rsid w:val="00ED6FCB"/>
    <w:rsid w:val="00EE1B58"/>
    <w:rsid w:val="00EE20D8"/>
    <w:rsid w:val="00EE300F"/>
    <w:rsid w:val="00EE3EB3"/>
    <w:rsid w:val="00EE4331"/>
    <w:rsid w:val="00EE4687"/>
    <w:rsid w:val="00EE579C"/>
    <w:rsid w:val="00EE5911"/>
    <w:rsid w:val="00EE7973"/>
    <w:rsid w:val="00EF7B5A"/>
    <w:rsid w:val="00EF7BFB"/>
    <w:rsid w:val="00F00A29"/>
    <w:rsid w:val="00F017B9"/>
    <w:rsid w:val="00F0231F"/>
    <w:rsid w:val="00F04538"/>
    <w:rsid w:val="00F12A67"/>
    <w:rsid w:val="00F1573F"/>
    <w:rsid w:val="00F17F84"/>
    <w:rsid w:val="00F204E2"/>
    <w:rsid w:val="00F229FA"/>
    <w:rsid w:val="00F22B8C"/>
    <w:rsid w:val="00F22EC7"/>
    <w:rsid w:val="00F245DB"/>
    <w:rsid w:val="00F25DAA"/>
    <w:rsid w:val="00F263D9"/>
    <w:rsid w:val="00F27861"/>
    <w:rsid w:val="00F31CDA"/>
    <w:rsid w:val="00F33BED"/>
    <w:rsid w:val="00F360BE"/>
    <w:rsid w:val="00F408C8"/>
    <w:rsid w:val="00F46D67"/>
    <w:rsid w:val="00F50086"/>
    <w:rsid w:val="00F5292C"/>
    <w:rsid w:val="00F53CE8"/>
    <w:rsid w:val="00F5672A"/>
    <w:rsid w:val="00F570D8"/>
    <w:rsid w:val="00F65D5F"/>
    <w:rsid w:val="00F66EDF"/>
    <w:rsid w:val="00F72646"/>
    <w:rsid w:val="00F7485B"/>
    <w:rsid w:val="00F76C8A"/>
    <w:rsid w:val="00F77037"/>
    <w:rsid w:val="00F77B75"/>
    <w:rsid w:val="00F80148"/>
    <w:rsid w:val="00F829C5"/>
    <w:rsid w:val="00F86B04"/>
    <w:rsid w:val="00F905C6"/>
    <w:rsid w:val="00F90DEA"/>
    <w:rsid w:val="00F93E40"/>
    <w:rsid w:val="00F94976"/>
    <w:rsid w:val="00F951EC"/>
    <w:rsid w:val="00F96A7E"/>
    <w:rsid w:val="00FA0050"/>
    <w:rsid w:val="00FA0B37"/>
    <w:rsid w:val="00FA25AC"/>
    <w:rsid w:val="00FA28A9"/>
    <w:rsid w:val="00FA2EFF"/>
    <w:rsid w:val="00FA43D4"/>
    <w:rsid w:val="00FC0BFB"/>
    <w:rsid w:val="00FC3A95"/>
    <w:rsid w:val="00FC3C17"/>
    <w:rsid w:val="00FC7742"/>
    <w:rsid w:val="00FD0BBF"/>
    <w:rsid w:val="00FD145C"/>
    <w:rsid w:val="00FD74F1"/>
    <w:rsid w:val="00FD7A32"/>
    <w:rsid w:val="00FE12AE"/>
    <w:rsid w:val="00FE5E76"/>
    <w:rsid w:val="00FF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A7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VnTime" w:hAnsi=".VnTime"/>
      <w:sz w:val="28"/>
    </w:rPr>
  </w:style>
  <w:style w:type="paragraph" w:styleId="Heading1">
    <w:name w:val="heading 1"/>
    <w:basedOn w:val="Normal"/>
    <w:next w:val="Normal"/>
    <w:link w:val="Heading1Char"/>
    <w:qFormat/>
    <w:pPr>
      <w:keepNext/>
      <w:jc w:val="center"/>
      <w:outlineLvl w:val="0"/>
    </w:pPr>
    <w:rPr>
      <w:rFonts w:ascii=".VnTimeH" w:hAnsi=".VnTimeH"/>
      <w:b/>
      <w:sz w:val="24"/>
      <w:lang w:val="x-none" w:eastAsia="x-none"/>
    </w:rPr>
  </w:style>
  <w:style w:type="paragraph" w:styleId="Heading2">
    <w:name w:val="heading 2"/>
    <w:basedOn w:val="Normal"/>
    <w:next w:val="Normal"/>
    <w:qFormat/>
    <w:pPr>
      <w:keepNext/>
      <w:jc w:val="center"/>
      <w:outlineLvl w:val="1"/>
    </w:pPr>
    <w:rPr>
      <w:rFonts w:ascii=".VnTimeH" w:hAnsi=".VnTimeH"/>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b/>
    </w:rPr>
  </w:style>
  <w:style w:type="paragraph" w:styleId="Heading7">
    <w:name w:val="heading 7"/>
    <w:basedOn w:val="Normal"/>
    <w:next w:val="Normal"/>
    <w:qFormat/>
    <w:pPr>
      <w:keepNext/>
      <w:ind w:right="-142"/>
      <w:jc w:val="center"/>
      <w:outlineLvl w:val="6"/>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VnTimeH" w:hAnsi=".VnTimeH"/>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sz w:val="24"/>
      <w:szCs w:val="24"/>
    </w:rPr>
  </w:style>
  <w:style w:type="character" w:customStyle="1" w:styleId="HeaderChar">
    <w:name w:val="Header Char"/>
    <w:link w:val="Header"/>
    <w:uiPriority w:val="99"/>
    <w:rsid w:val="00E134A7"/>
    <w:rPr>
      <w:rFonts w:ascii=".VnTime" w:hAnsi=".VnTime"/>
      <w:sz w:val="28"/>
    </w:rPr>
  </w:style>
  <w:style w:type="paragraph" w:customStyle="1" w:styleId="BT">
    <w:name w:val="BT"/>
    <w:basedOn w:val="Normal"/>
    <w:uiPriority w:val="99"/>
    <w:rsid w:val="00C51C4E"/>
    <w:pPr>
      <w:spacing w:after="60"/>
      <w:ind w:firstLine="720"/>
    </w:pPr>
    <w:rPr>
      <w:rFonts w:ascii="Times New Roman" w:hAnsi="Times New Roman"/>
      <w:bCs/>
      <w:szCs w:val="24"/>
    </w:rPr>
  </w:style>
  <w:style w:type="paragraph" w:customStyle="1" w:styleId="Body1">
    <w:name w:val="Body 1"/>
    <w:rsid w:val="00C51C4E"/>
    <w:pPr>
      <w:outlineLvl w:val="0"/>
    </w:pPr>
    <w:rPr>
      <w:rFonts w:eastAsia="ヒラギノ角ゴ Pro W3"/>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Segoe UI" w:hAnsi="Segoe UI" w:cs="Segoe UI"/>
      <w:sz w:val="18"/>
      <w:szCs w:val="18"/>
    </w:rPr>
  </w:style>
  <w:style w:type="character" w:customStyle="1" w:styleId="BalloonTextChar">
    <w:name w:val="Balloon Text Char"/>
    <w:link w:val="BalloonText"/>
    <w:uiPriority w:val="99"/>
    <w:semiHidden/>
    <w:rsid w:val="00074306"/>
    <w:rPr>
      <w:rFonts w:ascii="Segoe UI" w:hAnsi="Segoe UI" w:cs="Segoe UI"/>
      <w:sz w:val="18"/>
      <w:szCs w:val="18"/>
    </w:rPr>
  </w:style>
  <w:style w:type="paragraph" w:customStyle="1" w:styleId="vao-v">
    <w:name w:val="vao-v"/>
    <w:basedOn w:val="Normal"/>
    <w:rsid w:val="00121322"/>
    <w:pPr>
      <w:numPr>
        <w:numId w:val="13"/>
      </w:numPr>
      <w:spacing w:before="120" w:line="360" w:lineRule="auto"/>
    </w:pPr>
    <w:rPr>
      <w:rFonts w:ascii=".VnArial" w:hAnsi=".VnArial"/>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UVnTime" w:hAnsi="UVnTime"/>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VnTime" w:hAnsi=".VnTime"/>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VnTime" w:hAnsi=".VnTime"/>
      <w:sz w:val="28"/>
    </w:rPr>
  </w:style>
  <w:style w:type="table" w:styleId="TableGrid">
    <w:name w:val="Table Grid"/>
    <w:basedOn w:val="TableNormal"/>
    <w:uiPriority w:val="39"/>
    <w:rsid w:val="00260CE7"/>
    <w:rPr>
      <w:rFonts w:asciiTheme="minorHAnsi" w:eastAsiaTheme="minorEastAsia" w:hAnsiTheme="minorHAnsi" w:cstheme="minorBidi"/>
      <w:sz w:val="22"/>
      <w:szCs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60CE7"/>
    <w:rPr>
      <w:rFonts w:asciiTheme="minorHAnsi" w:eastAsiaTheme="minorEastAsia" w:hAnsiTheme="minorHAnsi" w:cstheme="minorBidi"/>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VnTime" w:hAnsi=".VnTime"/>
      <w:sz w:val="28"/>
    </w:rPr>
  </w:style>
  <w:style w:type="paragraph" w:styleId="Heading1">
    <w:name w:val="heading 1"/>
    <w:basedOn w:val="Normal"/>
    <w:next w:val="Normal"/>
    <w:link w:val="Heading1Char"/>
    <w:qFormat/>
    <w:pPr>
      <w:keepNext/>
      <w:jc w:val="center"/>
      <w:outlineLvl w:val="0"/>
    </w:pPr>
    <w:rPr>
      <w:rFonts w:ascii=".VnTimeH" w:hAnsi=".VnTimeH"/>
      <w:b/>
      <w:sz w:val="24"/>
      <w:lang w:val="x-none" w:eastAsia="x-none"/>
    </w:rPr>
  </w:style>
  <w:style w:type="paragraph" w:styleId="Heading2">
    <w:name w:val="heading 2"/>
    <w:basedOn w:val="Normal"/>
    <w:next w:val="Normal"/>
    <w:qFormat/>
    <w:pPr>
      <w:keepNext/>
      <w:jc w:val="center"/>
      <w:outlineLvl w:val="1"/>
    </w:pPr>
    <w:rPr>
      <w:rFonts w:ascii=".VnTimeH" w:hAnsi=".VnTimeH"/>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b/>
    </w:rPr>
  </w:style>
  <w:style w:type="paragraph" w:styleId="Heading7">
    <w:name w:val="heading 7"/>
    <w:basedOn w:val="Normal"/>
    <w:next w:val="Normal"/>
    <w:qFormat/>
    <w:pPr>
      <w:keepNext/>
      <w:ind w:right="-142"/>
      <w:jc w:val="center"/>
      <w:outlineLvl w:val="6"/>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VnTimeH" w:hAnsi=".VnTimeH"/>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sz w:val="24"/>
      <w:szCs w:val="24"/>
    </w:rPr>
  </w:style>
  <w:style w:type="character" w:customStyle="1" w:styleId="HeaderChar">
    <w:name w:val="Header Char"/>
    <w:link w:val="Header"/>
    <w:uiPriority w:val="99"/>
    <w:rsid w:val="00E134A7"/>
    <w:rPr>
      <w:rFonts w:ascii=".VnTime" w:hAnsi=".VnTime"/>
      <w:sz w:val="28"/>
    </w:rPr>
  </w:style>
  <w:style w:type="paragraph" w:customStyle="1" w:styleId="BT">
    <w:name w:val="BT"/>
    <w:basedOn w:val="Normal"/>
    <w:uiPriority w:val="99"/>
    <w:rsid w:val="00C51C4E"/>
    <w:pPr>
      <w:spacing w:after="60"/>
      <w:ind w:firstLine="720"/>
    </w:pPr>
    <w:rPr>
      <w:rFonts w:ascii="Times New Roman" w:hAnsi="Times New Roman"/>
      <w:bCs/>
      <w:szCs w:val="24"/>
    </w:rPr>
  </w:style>
  <w:style w:type="paragraph" w:customStyle="1" w:styleId="Body1">
    <w:name w:val="Body 1"/>
    <w:rsid w:val="00C51C4E"/>
    <w:pPr>
      <w:outlineLvl w:val="0"/>
    </w:pPr>
    <w:rPr>
      <w:rFonts w:eastAsia="ヒラギノ角ゴ Pro W3"/>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Segoe UI" w:hAnsi="Segoe UI" w:cs="Segoe UI"/>
      <w:sz w:val="18"/>
      <w:szCs w:val="18"/>
    </w:rPr>
  </w:style>
  <w:style w:type="character" w:customStyle="1" w:styleId="BalloonTextChar">
    <w:name w:val="Balloon Text Char"/>
    <w:link w:val="BalloonText"/>
    <w:uiPriority w:val="99"/>
    <w:semiHidden/>
    <w:rsid w:val="00074306"/>
    <w:rPr>
      <w:rFonts w:ascii="Segoe UI" w:hAnsi="Segoe UI" w:cs="Segoe UI"/>
      <w:sz w:val="18"/>
      <w:szCs w:val="18"/>
    </w:rPr>
  </w:style>
  <w:style w:type="paragraph" w:customStyle="1" w:styleId="vao-v">
    <w:name w:val="vao-v"/>
    <w:basedOn w:val="Normal"/>
    <w:rsid w:val="00121322"/>
    <w:pPr>
      <w:numPr>
        <w:numId w:val="13"/>
      </w:numPr>
      <w:spacing w:before="120" w:line="360" w:lineRule="auto"/>
    </w:pPr>
    <w:rPr>
      <w:rFonts w:ascii=".VnArial" w:hAnsi=".VnArial"/>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UVnTime" w:hAnsi="UVnTime"/>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VnTime" w:hAnsi=".VnTime"/>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VnTime" w:hAnsi=".VnTime"/>
      <w:sz w:val="28"/>
    </w:rPr>
  </w:style>
  <w:style w:type="table" w:styleId="TableGrid">
    <w:name w:val="Table Grid"/>
    <w:basedOn w:val="TableNormal"/>
    <w:uiPriority w:val="39"/>
    <w:rsid w:val="00260CE7"/>
    <w:rPr>
      <w:rFonts w:asciiTheme="minorHAnsi" w:eastAsiaTheme="minorEastAsia" w:hAnsiTheme="minorHAnsi" w:cstheme="minorBidi"/>
      <w:sz w:val="22"/>
      <w:szCs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60CE7"/>
    <w:rPr>
      <w:rFonts w:asciiTheme="minorHAnsi" w:eastAsiaTheme="minorEastAsia" w:hAnsiTheme="minorHAnsi" w:cstheme="minorBidi"/>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40516">
      <w:bodyDiv w:val="1"/>
      <w:marLeft w:val="0"/>
      <w:marRight w:val="0"/>
      <w:marTop w:val="0"/>
      <w:marBottom w:val="0"/>
      <w:divBdr>
        <w:top w:val="none" w:sz="0" w:space="0" w:color="auto"/>
        <w:left w:val="none" w:sz="0" w:space="0" w:color="auto"/>
        <w:bottom w:val="none" w:sz="0" w:space="0" w:color="auto"/>
        <w:right w:val="none" w:sz="0" w:space="0" w:color="auto"/>
      </w:divBdr>
    </w:div>
    <w:div w:id="364527857">
      <w:bodyDiv w:val="1"/>
      <w:marLeft w:val="0"/>
      <w:marRight w:val="0"/>
      <w:marTop w:val="0"/>
      <w:marBottom w:val="0"/>
      <w:divBdr>
        <w:top w:val="none" w:sz="0" w:space="0" w:color="auto"/>
        <w:left w:val="none" w:sz="0" w:space="0" w:color="auto"/>
        <w:bottom w:val="none" w:sz="0" w:space="0" w:color="auto"/>
        <w:right w:val="none" w:sz="0" w:space="0" w:color="auto"/>
      </w:divBdr>
    </w:div>
    <w:div w:id="369574409">
      <w:bodyDiv w:val="1"/>
      <w:marLeft w:val="0"/>
      <w:marRight w:val="0"/>
      <w:marTop w:val="0"/>
      <w:marBottom w:val="0"/>
      <w:divBdr>
        <w:top w:val="none" w:sz="0" w:space="0" w:color="auto"/>
        <w:left w:val="none" w:sz="0" w:space="0" w:color="auto"/>
        <w:bottom w:val="none" w:sz="0" w:space="0" w:color="auto"/>
        <w:right w:val="none" w:sz="0" w:space="0" w:color="auto"/>
      </w:divBdr>
    </w:div>
    <w:div w:id="942683944">
      <w:bodyDiv w:val="1"/>
      <w:marLeft w:val="0"/>
      <w:marRight w:val="0"/>
      <w:marTop w:val="0"/>
      <w:marBottom w:val="0"/>
      <w:divBdr>
        <w:top w:val="none" w:sz="0" w:space="0" w:color="auto"/>
        <w:left w:val="none" w:sz="0" w:space="0" w:color="auto"/>
        <w:bottom w:val="none" w:sz="0" w:space="0" w:color="auto"/>
        <w:right w:val="none" w:sz="0" w:space="0" w:color="auto"/>
      </w:divBdr>
    </w:div>
    <w:div w:id="953057019">
      <w:bodyDiv w:val="1"/>
      <w:marLeft w:val="0"/>
      <w:marRight w:val="0"/>
      <w:marTop w:val="0"/>
      <w:marBottom w:val="0"/>
      <w:divBdr>
        <w:top w:val="none" w:sz="0" w:space="0" w:color="auto"/>
        <w:left w:val="none" w:sz="0" w:space="0" w:color="auto"/>
        <w:bottom w:val="none" w:sz="0" w:space="0" w:color="auto"/>
        <w:right w:val="none" w:sz="0" w:space="0" w:color="auto"/>
      </w:divBdr>
    </w:div>
    <w:div w:id="1229613264">
      <w:bodyDiv w:val="1"/>
      <w:marLeft w:val="0"/>
      <w:marRight w:val="0"/>
      <w:marTop w:val="0"/>
      <w:marBottom w:val="0"/>
      <w:divBdr>
        <w:top w:val="none" w:sz="0" w:space="0" w:color="auto"/>
        <w:left w:val="none" w:sz="0" w:space="0" w:color="auto"/>
        <w:bottom w:val="none" w:sz="0" w:space="0" w:color="auto"/>
        <w:right w:val="none" w:sz="0" w:space="0" w:color="auto"/>
      </w:divBdr>
    </w:div>
    <w:div w:id="1572421091">
      <w:bodyDiv w:val="1"/>
      <w:marLeft w:val="0"/>
      <w:marRight w:val="0"/>
      <w:marTop w:val="0"/>
      <w:marBottom w:val="0"/>
      <w:divBdr>
        <w:top w:val="none" w:sz="0" w:space="0" w:color="auto"/>
        <w:left w:val="none" w:sz="0" w:space="0" w:color="auto"/>
        <w:bottom w:val="none" w:sz="0" w:space="0" w:color="auto"/>
        <w:right w:val="none" w:sz="0" w:space="0" w:color="auto"/>
      </w:divBdr>
    </w:div>
    <w:div w:id="1739086427">
      <w:bodyDiv w:val="1"/>
      <w:marLeft w:val="0"/>
      <w:marRight w:val="0"/>
      <w:marTop w:val="0"/>
      <w:marBottom w:val="0"/>
      <w:divBdr>
        <w:top w:val="none" w:sz="0" w:space="0" w:color="auto"/>
        <w:left w:val="none" w:sz="0" w:space="0" w:color="auto"/>
        <w:bottom w:val="none" w:sz="0" w:space="0" w:color="auto"/>
        <w:right w:val="none" w:sz="0" w:space="0" w:color="auto"/>
      </w:divBdr>
    </w:div>
    <w:div w:id="1858496846">
      <w:bodyDiv w:val="1"/>
      <w:marLeft w:val="0"/>
      <w:marRight w:val="0"/>
      <w:marTop w:val="0"/>
      <w:marBottom w:val="0"/>
      <w:divBdr>
        <w:top w:val="none" w:sz="0" w:space="0" w:color="auto"/>
        <w:left w:val="none" w:sz="0" w:space="0" w:color="auto"/>
        <w:bottom w:val="none" w:sz="0" w:space="0" w:color="auto"/>
        <w:right w:val="none" w:sz="0" w:space="0" w:color="auto"/>
      </w:divBdr>
    </w:div>
    <w:div w:id="18867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V_Mau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BBDBC-F124-4CBE-B997-33D1B8492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CV_Mau2</Template>
  <TotalTime>210</TotalTime>
  <Pages>2</Pages>
  <Words>253</Words>
  <Characters>1448</Characters>
  <Application>Microsoft Office Word</Application>
  <DocSecurity>0</DocSecurity>
  <Lines>12</Lines>
  <Paragraphs>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C«ng nghiÖp</vt:lpstr>
      <vt:lpstr>Bé C«ng nghiÖp</vt:lpstr>
    </vt:vector>
  </TitlesOfParts>
  <Company/>
  <LinksUpToDate>false</LinksUpToDate>
  <CharactersWithSpaces>1698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subject/>
  <dc:creator>user</dc:creator>
  <cp:keywords/>
  <cp:lastModifiedBy>Admin</cp:lastModifiedBy>
  <cp:revision>38</cp:revision>
  <cp:lastPrinted>2025-07-07T12:23:00Z</cp:lastPrinted>
  <dcterms:created xsi:type="dcterms:W3CDTF">2025-03-31T07:19:00Z</dcterms:created>
  <dcterms:modified xsi:type="dcterms:W3CDTF">2026-01-07T04:04:00Z</dcterms:modified>
</cp:coreProperties>
</file>